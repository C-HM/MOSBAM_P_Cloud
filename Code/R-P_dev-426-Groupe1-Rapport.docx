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E7483" w:rsidR="007F30AE" w:rsidP="000E7483" w:rsidRDefault="00D31EC4" w14:paraId="497A5FF7" w14:textId="2CFF7E3F">
      <w:pPr>
        <w:pStyle w:val="Titre"/>
      </w:pPr>
      <w:r w:rsidR="6975F82A">
        <w:rPr/>
        <w:t>P</w:t>
      </w:r>
      <w:r w:rsidR="3CE8BFA5">
        <w:rPr/>
        <w:t>_</w:t>
      </w:r>
      <w:r w:rsidR="466CE85C">
        <w:rPr/>
        <w:t>D</w:t>
      </w:r>
      <w:r w:rsidR="3CE8BFA5">
        <w:rPr/>
        <w:t>ev-426</w:t>
      </w:r>
    </w:p>
    <w:p w:rsidR="000E7483" w:rsidP="00D275C6" w:rsidRDefault="001D4577" w14:paraId="76C0557A" w14:textId="78AB369A">
      <w:pPr>
        <w:spacing w:before="2400"/>
        <w:jc w:val="center"/>
      </w:pPr>
      <w:r w:rsidR="15131ABB">
        <w:drawing>
          <wp:inline wp14:editId="26AE4F2F" wp14:anchorId="0FCB1B3F">
            <wp:extent cx="2857500" cy="2857500"/>
            <wp:effectExtent l="0" t="0" r="0" b="0"/>
            <wp:docPr id="403881707" name="" title=""/>
            <wp:cNvGraphicFramePr>
              <a:graphicFrameLocks noChangeAspect="1"/>
            </wp:cNvGraphicFramePr>
            <a:graphic>
              <a:graphicData uri="http://schemas.openxmlformats.org/drawingml/2006/picture">
                <pic:pic>
                  <pic:nvPicPr>
                    <pic:cNvPr id="0" name=""/>
                    <pic:cNvPicPr/>
                  </pic:nvPicPr>
                  <pic:blipFill>
                    <a:blip r:embed="R0180530d2b7e47f9">
                      <a:extLst>
                        <a:ext xmlns:a="http://schemas.openxmlformats.org/drawingml/2006/main" uri="{28A0092B-C50C-407E-A947-70E740481C1C}">
                          <a14:useLocalDpi val="0"/>
                        </a:ext>
                      </a:extLst>
                    </a:blip>
                    <a:stretch>
                      <a:fillRect/>
                    </a:stretch>
                  </pic:blipFill>
                  <pic:spPr>
                    <a:xfrm>
                      <a:off x="0" y="0"/>
                      <a:ext cx="2857500" cy="2857500"/>
                    </a:xfrm>
                    <a:prstGeom prst="rect">
                      <a:avLst/>
                    </a:prstGeom>
                  </pic:spPr>
                </pic:pic>
              </a:graphicData>
            </a:graphic>
          </wp:inline>
        </w:drawing>
      </w:r>
    </w:p>
    <w:p w:rsidRPr="000E7483" w:rsidR="007F30AE" w:rsidP="000E7483" w:rsidRDefault="00D31EC4" w14:paraId="4064F1D7" w14:textId="47173CEF">
      <w:pPr>
        <w:spacing w:before="2000"/>
        <w:jc w:val="center"/>
      </w:pPr>
      <w:r w:rsidR="3CE8BFA5">
        <w:rPr/>
        <w:t xml:space="preserve">Groupe </w:t>
      </w:r>
      <w:r w:rsidR="037BD1E7">
        <w:rPr/>
        <w:t>1</w:t>
      </w:r>
      <w:r w:rsidR="5BD9654D">
        <w:rPr/>
        <w:t xml:space="preserve"> – </w:t>
      </w:r>
      <w:r w:rsidR="1A4B6B51">
        <w:rPr/>
        <w:t>GRP2D</w:t>
      </w:r>
    </w:p>
    <w:p w:rsidRPr="000E7483" w:rsidR="007F30AE" w:rsidP="000E7483" w:rsidRDefault="00D31EC4" w14:paraId="7B9E902E" w14:textId="2C76D985">
      <w:pPr>
        <w:jc w:val="center"/>
      </w:pPr>
      <w:r w:rsidR="0F334B07">
        <w:rPr/>
        <w:t>Lausanne</w:t>
      </w:r>
      <w:r w:rsidR="3CE8BFA5">
        <w:rPr/>
        <w:t>, Vennes</w:t>
      </w:r>
    </w:p>
    <w:p w:rsidRPr="000E7483" w:rsidR="007F30AE" w:rsidP="000E7483" w:rsidRDefault="00D31EC4" w14:paraId="0D0E3511" w14:textId="6865D81C">
      <w:pPr>
        <w:jc w:val="center"/>
      </w:pPr>
      <w:r>
        <w:t>32 périodes</w:t>
      </w:r>
    </w:p>
    <w:p w:rsidRPr="000E7483" w:rsidR="007F30AE" w:rsidP="00D31EC4" w:rsidRDefault="00D31EC4" w14:paraId="7C328E40" w14:textId="140A598D">
      <w:pPr>
        <w:jc w:val="center"/>
      </w:pPr>
      <w:r>
        <w:t xml:space="preserve">Bertrand </w:t>
      </w:r>
      <w:proofErr w:type="spellStart"/>
      <w:r>
        <w:t>Sahli</w:t>
      </w:r>
      <w:proofErr w:type="spellEnd"/>
    </w:p>
    <w:p w:rsidRPr="007F30AE" w:rsidR="007F30AE" w:rsidP="001764CE" w:rsidRDefault="007F30AE" w14:paraId="3A881E78" w14:textId="77777777">
      <w:pPr>
        <w:pStyle w:val="Titre"/>
      </w:pPr>
      <w:r w:rsidRPr="00AA4393">
        <w:br w:type="page"/>
      </w:r>
      <w:r w:rsidRPr="007F30AE">
        <w:t>Table des matières</w:t>
      </w:r>
    </w:p>
    <w:p w:rsidR="00D64F19" w:rsidP="5245EBFF" w:rsidRDefault="00A65F0B" w14:paraId="1305A6C1" w14:textId="5E36CBE2">
      <w:pPr>
        <w:pStyle w:val="TM10"/>
        <w:tabs>
          <w:tab w:val="left" w:leader="none" w:pos="390"/>
          <w:tab w:val="right" w:leader="dot" w:pos="9060"/>
        </w:tabs>
        <w:rPr>
          <w:rFonts w:eastAsia="" w:cs="" w:eastAsiaTheme="minorEastAsia" w:cstheme="minorBidi"/>
          <w:b w:val="0"/>
          <w:bCs w:val="0"/>
          <w:caps w:val="0"/>
          <w:smallCaps w:val="0"/>
          <w:noProof/>
          <w:sz w:val="22"/>
          <w:szCs w:val="22"/>
        </w:rPr>
      </w:pPr>
      <w:r>
        <w:fldChar w:fldCharType="begin"/>
      </w:r>
      <w:r>
        <w:instrText xml:space="preserve">TOC \o "1-3" \z \u \h</w:instrText>
      </w:r>
      <w:r>
        <w:fldChar w:fldCharType="separate"/>
      </w:r>
      <w:hyperlink w:anchor="_Toc400566950">
        <w:r w:rsidRPr="5245EBFF" w:rsidR="5245EBFF">
          <w:rPr>
            <w:rStyle w:val="Lienhypertexte"/>
          </w:rPr>
          <w:t>1</w:t>
        </w:r>
        <w:r>
          <w:tab/>
        </w:r>
        <w:r w:rsidRPr="5245EBFF" w:rsidR="5245EBFF">
          <w:rPr>
            <w:rStyle w:val="Lienhypertexte"/>
          </w:rPr>
          <w:t>Spécifications</w:t>
        </w:r>
        <w:r>
          <w:tab/>
        </w:r>
        <w:r>
          <w:fldChar w:fldCharType="begin"/>
        </w:r>
        <w:r>
          <w:instrText xml:space="preserve">PAGEREF _Toc400566950 \h</w:instrText>
        </w:r>
        <w:r>
          <w:fldChar w:fldCharType="separate"/>
        </w:r>
        <w:r w:rsidRPr="5245EBFF" w:rsidR="5245EBFF">
          <w:rPr>
            <w:rStyle w:val="Lienhypertexte"/>
          </w:rPr>
          <w:t>2</w:t>
        </w:r>
        <w:r>
          <w:fldChar w:fldCharType="end"/>
        </w:r>
      </w:hyperlink>
    </w:p>
    <w:p w:rsidR="00D64F19" w:rsidP="5245EBFF" w:rsidRDefault="00000000" w14:paraId="5ADB06B0" w14:textId="2CC53942">
      <w:pPr>
        <w:pStyle w:val="TM2"/>
        <w:tabs>
          <w:tab w:val="left" w:leader="none" w:pos="600"/>
          <w:tab w:val="right" w:leader="dot" w:pos="9060"/>
        </w:tabs>
        <w:rPr>
          <w:rFonts w:eastAsia="" w:cs="" w:eastAsiaTheme="minorEastAsia" w:cstheme="minorBidi"/>
          <w:caps w:val="0"/>
          <w:smallCaps w:val="0"/>
          <w:noProof/>
          <w:sz w:val="22"/>
          <w:szCs w:val="22"/>
        </w:rPr>
      </w:pPr>
      <w:hyperlink w:anchor="_Toc1525427387">
        <w:r w:rsidRPr="5245EBFF" w:rsidR="5245EBFF">
          <w:rPr>
            <w:rStyle w:val="Lienhypertexte"/>
          </w:rPr>
          <w:t>1.1</w:t>
        </w:r>
        <w:r>
          <w:tab/>
        </w:r>
        <w:r w:rsidRPr="5245EBFF" w:rsidR="5245EBFF">
          <w:rPr>
            <w:rStyle w:val="Lienhypertexte"/>
          </w:rPr>
          <w:t>Titre</w:t>
        </w:r>
        <w:r>
          <w:tab/>
        </w:r>
        <w:r>
          <w:fldChar w:fldCharType="begin"/>
        </w:r>
        <w:r>
          <w:instrText xml:space="preserve">PAGEREF _Toc1525427387 \h</w:instrText>
        </w:r>
        <w:r>
          <w:fldChar w:fldCharType="separate"/>
        </w:r>
        <w:r w:rsidRPr="5245EBFF" w:rsidR="5245EBFF">
          <w:rPr>
            <w:rStyle w:val="Lienhypertexte"/>
          </w:rPr>
          <w:t>3</w:t>
        </w:r>
        <w:r>
          <w:fldChar w:fldCharType="end"/>
        </w:r>
      </w:hyperlink>
    </w:p>
    <w:p w:rsidR="00D64F19" w:rsidP="5245EBFF" w:rsidRDefault="00000000" w14:paraId="1F9C8035" w14:textId="2647CA51">
      <w:pPr>
        <w:pStyle w:val="TM2"/>
        <w:tabs>
          <w:tab w:val="left" w:leader="none" w:pos="600"/>
          <w:tab w:val="right" w:leader="dot" w:pos="9060"/>
        </w:tabs>
        <w:rPr>
          <w:rFonts w:eastAsia="" w:cs="" w:eastAsiaTheme="minorEastAsia" w:cstheme="minorBidi"/>
          <w:caps w:val="0"/>
          <w:smallCaps w:val="0"/>
          <w:noProof/>
          <w:sz w:val="22"/>
          <w:szCs w:val="22"/>
        </w:rPr>
      </w:pPr>
      <w:hyperlink w:anchor="_Toc290794500">
        <w:r w:rsidRPr="5245EBFF" w:rsidR="5245EBFF">
          <w:rPr>
            <w:rStyle w:val="Lienhypertexte"/>
          </w:rPr>
          <w:t>1.2</w:t>
        </w:r>
        <w:r>
          <w:tab/>
        </w:r>
        <w:r w:rsidRPr="5245EBFF" w:rsidR="5245EBFF">
          <w:rPr>
            <w:rStyle w:val="Lienhypertexte"/>
          </w:rPr>
          <w:t>Description</w:t>
        </w:r>
        <w:r>
          <w:tab/>
        </w:r>
        <w:r>
          <w:fldChar w:fldCharType="begin"/>
        </w:r>
        <w:r>
          <w:instrText xml:space="preserve">PAGEREF _Toc290794500 \h</w:instrText>
        </w:r>
        <w:r>
          <w:fldChar w:fldCharType="separate"/>
        </w:r>
        <w:r w:rsidRPr="5245EBFF" w:rsidR="5245EBFF">
          <w:rPr>
            <w:rStyle w:val="Lienhypertexte"/>
          </w:rPr>
          <w:t>3</w:t>
        </w:r>
        <w:r>
          <w:fldChar w:fldCharType="end"/>
        </w:r>
      </w:hyperlink>
    </w:p>
    <w:p w:rsidR="00D64F19" w:rsidP="5245EBFF" w:rsidRDefault="00000000" w14:paraId="51EF24CE" w14:textId="4563CA8E">
      <w:pPr>
        <w:pStyle w:val="TM10"/>
        <w:tabs>
          <w:tab w:val="left" w:leader="none" w:pos="390"/>
          <w:tab w:val="right" w:leader="dot" w:pos="9060"/>
        </w:tabs>
        <w:rPr>
          <w:rFonts w:eastAsia="" w:cs="" w:eastAsiaTheme="minorEastAsia" w:cstheme="minorBidi"/>
          <w:caps w:val="0"/>
          <w:smallCaps w:val="0"/>
          <w:noProof/>
          <w:sz w:val="22"/>
          <w:szCs w:val="22"/>
        </w:rPr>
      </w:pPr>
      <w:hyperlink w:anchor="_Toc66881855">
        <w:r w:rsidRPr="5245EBFF" w:rsidR="5245EBFF">
          <w:rPr>
            <w:rStyle w:val="Lienhypertexte"/>
          </w:rPr>
          <w:t>2</w:t>
        </w:r>
        <w:r>
          <w:tab/>
        </w:r>
        <w:r w:rsidRPr="5245EBFF" w:rsidR="5245EBFF">
          <w:rPr>
            <w:rStyle w:val="Lienhypertexte"/>
          </w:rPr>
          <w:t>Objectifs du Projet / Vision Produit</w:t>
        </w:r>
        <w:r>
          <w:tab/>
        </w:r>
        <w:r>
          <w:fldChar w:fldCharType="begin"/>
        </w:r>
        <w:r>
          <w:instrText xml:space="preserve">PAGEREF _Toc66881855 \h</w:instrText>
        </w:r>
        <w:r>
          <w:fldChar w:fldCharType="separate"/>
        </w:r>
        <w:r w:rsidRPr="5245EBFF" w:rsidR="5245EBFF">
          <w:rPr>
            <w:rStyle w:val="Lienhypertexte"/>
          </w:rPr>
          <w:t>3</w:t>
        </w:r>
        <w:r>
          <w:fldChar w:fldCharType="end"/>
        </w:r>
      </w:hyperlink>
    </w:p>
    <w:p w:rsidR="00D64F19" w:rsidP="5245EBFF" w:rsidRDefault="00000000" w14:paraId="5E63CB79" w14:textId="41628901">
      <w:pPr>
        <w:pStyle w:val="TM10"/>
        <w:tabs>
          <w:tab w:val="left" w:leader="none" w:pos="390"/>
          <w:tab w:val="right" w:leader="dot" w:pos="9060"/>
        </w:tabs>
        <w:rPr>
          <w:rFonts w:eastAsia="" w:cs="" w:eastAsiaTheme="minorEastAsia" w:cstheme="minorBidi"/>
          <w:caps w:val="0"/>
          <w:smallCaps w:val="0"/>
          <w:noProof/>
          <w:sz w:val="22"/>
          <w:szCs w:val="22"/>
        </w:rPr>
      </w:pPr>
      <w:hyperlink w:anchor="_Toc3829414">
        <w:r w:rsidRPr="5245EBFF" w:rsidR="5245EBFF">
          <w:rPr>
            <w:rStyle w:val="Lienhypertexte"/>
          </w:rPr>
          <w:t>3</w:t>
        </w:r>
        <w:r>
          <w:tab/>
        </w:r>
        <w:r w:rsidRPr="5245EBFF" w:rsidR="5245EBFF">
          <w:rPr>
            <w:rStyle w:val="Lienhypertexte"/>
          </w:rPr>
          <w:t>Réalisation</w:t>
        </w:r>
        <w:r>
          <w:tab/>
        </w:r>
        <w:r>
          <w:fldChar w:fldCharType="begin"/>
        </w:r>
        <w:r>
          <w:instrText xml:space="preserve">PAGEREF _Toc3829414 \h</w:instrText>
        </w:r>
        <w:r>
          <w:fldChar w:fldCharType="separate"/>
        </w:r>
        <w:r w:rsidRPr="5245EBFF" w:rsidR="5245EBFF">
          <w:rPr>
            <w:rStyle w:val="Lienhypertexte"/>
          </w:rPr>
          <w:t>3</w:t>
        </w:r>
        <w:r>
          <w:fldChar w:fldCharType="end"/>
        </w:r>
      </w:hyperlink>
    </w:p>
    <w:p w:rsidR="00D64F19" w:rsidP="5245EBFF" w:rsidRDefault="00000000" w14:paraId="3581DC97" w14:textId="1767D6AB">
      <w:pPr>
        <w:pStyle w:val="TM2"/>
        <w:tabs>
          <w:tab w:val="left" w:leader="none" w:pos="600"/>
          <w:tab w:val="right" w:leader="dot" w:pos="9060"/>
        </w:tabs>
        <w:rPr>
          <w:rFonts w:eastAsia="" w:cs="" w:eastAsiaTheme="minorEastAsia" w:cstheme="minorBidi"/>
          <w:caps w:val="0"/>
          <w:smallCaps w:val="0"/>
          <w:noProof/>
          <w:sz w:val="22"/>
          <w:szCs w:val="22"/>
        </w:rPr>
      </w:pPr>
      <w:hyperlink w:anchor="_Toc644451727">
        <w:r w:rsidRPr="5245EBFF" w:rsidR="5245EBFF">
          <w:rPr>
            <w:rStyle w:val="Lienhypertexte"/>
          </w:rPr>
          <w:t>3.1</w:t>
        </w:r>
        <w:r>
          <w:tab/>
        </w:r>
        <w:r w:rsidRPr="5245EBFF" w:rsidR="5245EBFF">
          <w:rPr>
            <w:rStyle w:val="Lienhypertexte"/>
          </w:rPr>
          <w:t>Maquettes</w:t>
        </w:r>
        <w:r>
          <w:tab/>
        </w:r>
        <w:r>
          <w:fldChar w:fldCharType="begin"/>
        </w:r>
        <w:r>
          <w:instrText xml:space="preserve">PAGEREF _Toc644451727 \h</w:instrText>
        </w:r>
        <w:r>
          <w:fldChar w:fldCharType="separate"/>
        </w:r>
        <w:r w:rsidRPr="5245EBFF" w:rsidR="5245EBFF">
          <w:rPr>
            <w:rStyle w:val="Lienhypertexte"/>
          </w:rPr>
          <w:t>3</w:t>
        </w:r>
        <w:r>
          <w:fldChar w:fldCharType="end"/>
        </w:r>
      </w:hyperlink>
    </w:p>
    <w:p w:rsidR="00D64F19" w:rsidP="5245EBFF" w:rsidRDefault="00000000" w14:paraId="51F85B74" w14:textId="4AC1FE6D">
      <w:pPr>
        <w:pStyle w:val="TM2"/>
        <w:tabs>
          <w:tab w:val="left" w:leader="none" w:pos="600"/>
          <w:tab w:val="right" w:leader="dot" w:pos="9060"/>
        </w:tabs>
        <w:rPr>
          <w:rFonts w:eastAsia="" w:cs="" w:eastAsiaTheme="minorEastAsia" w:cstheme="minorBidi"/>
          <w:i w:val="0"/>
          <w:iCs w:val="0"/>
          <w:noProof/>
          <w:sz w:val="22"/>
          <w:szCs w:val="22"/>
        </w:rPr>
      </w:pPr>
      <w:hyperlink w:anchor="_Toc739179803">
        <w:r w:rsidRPr="5245EBFF" w:rsidR="5245EBFF">
          <w:rPr>
            <w:rStyle w:val="Lienhypertexte"/>
          </w:rPr>
          <w:t>3.2</w:t>
        </w:r>
        <w:r>
          <w:tab/>
        </w:r>
        <w:r w:rsidRPr="5245EBFF" w:rsidR="5245EBFF">
          <w:rPr>
            <w:rStyle w:val="Lienhypertexte"/>
          </w:rPr>
          <w:t>Frontend</w:t>
        </w:r>
        <w:r>
          <w:tab/>
        </w:r>
        <w:r>
          <w:fldChar w:fldCharType="begin"/>
        </w:r>
        <w:r>
          <w:instrText xml:space="preserve">PAGEREF _Toc739179803 \h</w:instrText>
        </w:r>
        <w:r>
          <w:fldChar w:fldCharType="separate"/>
        </w:r>
        <w:r w:rsidRPr="5245EBFF" w:rsidR="5245EBFF">
          <w:rPr>
            <w:rStyle w:val="Lienhypertexte"/>
          </w:rPr>
          <w:t>4</w:t>
        </w:r>
        <w:r>
          <w:fldChar w:fldCharType="end"/>
        </w:r>
      </w:hyperlink>
    </w:p>
    <w:p w:rsidR="00D64F19" w:rsidP="5245EBFF" w:rsidRDefault="00000000" w14:paraId="3FD95FBC" w14:textId="48C7529A">
      <w:pPr>
        <w:pStyle w:val="TM2"/>
        <w:tabs>
          <w:tab w:val="left" w:leader="none" w:pos="600"/>
          <w:tab w:val="right" w:leader="dot" w:pos="9060"/>
        </w:tabs>
        <w:rPr>
          <w:rFonts w:eastAsia="" w:cs="" w:eastAsiaTheme="minorEastAsia" w:cstheme="minorBidi"/>
          <w:i w:val="0"/>
          <w:iCs w:val="0"/>
          <w:noProof/>
          <w:sz w:val="22"/>
          <w:szCs w:val="22"/>
        </w:rPr>
      </w:pPr>
      <w:hyperlink w:anchor="_Toc1687683817">
        <w:r w:rsidRPr="5245EBFF" w:rsidR="5245EBFF">
          <w:rPr>
            <w:rStyle w:val="Lienhypertexte"/>
          </w:rPr>
          <w:t>3.3</w:t>
        </w:r>
        <w:r>
          <w:tab/>
        </w:r>
        <w:r w:rsidRPr="5245EBFF" w:rsidR="5245EBFF">
          <w:rPr>
            <w:rStyle w:val="Lienhypertexte"/>
          </w:rPr>
          <w:t>Backend</w:t>
        </w:r>
        <w:r>
          <w:tab/>
        </w:r>
        <w:r>
          <w:fldChar w:fldCharType="begin"/>
        </w:r>
        <w:r>
          <w:instrText xml:space="preserve">PAGEREF _Toc1687683817 \h</w:instrText>
        </w:r>
        <w:r>
          <w:fldChar w:fldCharType="separate"/>
        </w:r>
        <w:r w:rsidRPr="5245EBFF" w:rsidR="5245EBFF">
          <w:rPr>
            <w:rStyle w:val="Lienhypertexte"/>
          </w:rPr>
          <w:t>6</w:t>
        </w:r>
        <w:r>
          <w:fldChar w:fldCharType="end"/>
        </w:r>
      </w:hyperlink>
    </w:p>
    <w:p w:rsidR="00D64F19" w:rsidP="5245EBFF" w:rsidRDefault="00000000" w14:paraId="113A8D09" w14:textId="7B1C0BEB">
      <w:pPr>
        <w:pStyle w:val="TM10"/>
        <w:tabs>
          <w:tab w:val="left" w:leader="none" w:pos="390"/>
          <w:tab w:val="right" w:leader="dot" w:pos="9060"/>
        </w:tabs>
        <w:rPr>
          <w:rFonts w:eastAsia="" w:cs="" w:eastAsiaTheme="minorEastAsia" w:cstheme="minorBidi"/>
          <w:i w:val="0"/>
          <w:iCs w:val="0"/>
          <w:noProof/>
          <w:sz w:val="22"/>
          <w:szCs w:val="22"/>
        </w:rPr>
      </w:pPr>
      <w:hyperlink w:anchor="_Toc1014395790">
        <w:r w:rsidRPr="5245EBFF" w:rsidR="5245EBFF">
          <w:rPr>
            <w:rStyle w:val="Lienhypertexte"/>
          </w:rPr>
          <w:t>4</w:t>
        </w:r>
        <w:r>
          <w:tab/>
        </w:r>
        <w:r w:rsidRPr="5245EBFF" w:rsidR="5245EBFF">
          <w:rPr>
            <w:rStyle w:val="Lienhypertexte"/>
          </w:rPr>
          <w:t>Conclusion</w:t>
        </w:r>
        <w:r>
          <w:tab/>
        </w:r>
        <w:r>
          <w:fldChar w:fldCharType="begin"/>
        </w:r>
        <w:r>
          <w:instrText xml:space="preserve">PAGEREF _Toc1014395790 \h</w:instrText>
        </w:r>
        <w:r>
          <w:fldChar w:fldCharType="separate"/>
        </w:r>
        <w:r w:rsidRPr="5245EBFF" w:rsidR="5245EBFF">
          <w:rPr>
            <w:rStyle w:val="Lienhypertexte"/>
          </w:rPr>
          <w:t>7</w:t>
        </w:r>
        <w:r>
          <w:fldChar w:fldCharType="end"/>
        </w:r>
      </w:hyperlink>
    </w:p>
    <w:p w:rsidR="00D64F19" w:rsidP="5245EBFF" w:rsidRDefault="00000000" w14:paraId="0E414EAA" w14:textId="567E5994">
      <w:pPr>
        <w:pStyle w:val="TM2"/>
        <w:tabs>
          <w:tab w:val="left" w:leader="none" w:pos="600"/>
          <w:tab w:val="right" w:leader="dot" w:pos="9060"/>
        </w:tabs>
        <w:rPr>
          <w:rFonts w:eastAsia="" w:cs="" w:eastAsiaTheme="minorEastAsia" w:cstheme="minorBidi"/>
          <w:i w:val="0"/>
          <w:iCs w:val="0"/>
          <w:noProof/>
          <w:sz w:val="22"/>
          <w:szCs w:val="22"/>
        </w:rPr>
      </w:pPr>
      <w:hyperlink w:anchor="_Toc1571297448">
        <w:r w:rsidRPr="5245EBFF" w:rsidR="5245EBFF">
          <w:rPr>
            <w:rStyle w:val="Lienhypertexte"/>
          </w:rPr>
          <w:t>4.1</w:t>
        </w:r>
        <w:r>
          <w:tab/>
        </w:r>
        <w:r w:rsidRPr="5245EBFF" w:rsidR="5245EBFF">
          <w:rPr>
            <w:rStyle w:val="Lienhypertexte"/>
          </w:rPr>
          <w:t>Bilan de la planification</w:t>
        </w:r>
        <w:r>
          <w:tab/>
        </w:r>
        <w:r>
          <w:fldChar w:fldCharType="begin"/>
        </w:r>
        <w:r>
          <w:instrText xml:space="preserve">PAGEREF _Toc1571297448 \h</w:instrText>
        </w:r>
        <w:r>
          <w:fldChar w:fldCharType="separate"/>
        </w:r>
        <w:r w:rsidRPr="5245EBFF" w:rsidR="5245EBFF">
          <w:rPr>
            <w:rStyle w:val="Lienhypertexte"/>
          </w:rPr>
          <w:t>7</w:t>
        </w:r>
        <w:r>
          <w:fldChar w:fldCharType="end"/>
        </w:r>
      </w:hyperlink>
    </w:p>
    <w:p w:rsidR="00D64F19" w:rsidP="5245EBFF" w:rsidRDefault="00000000" w14:paraId="7A7392AA" w14:textId="180C9F6B">
      <w:pPr>
        <w:pStyle w:val="TM2"/>
        <w:tabs>
          <w:tab w:val="left" w:leader="none" w:pos="600"/>
          <w:tab w:val="right" w:leader="dot" w:pos="9060"/>
        </w:tabs>
        <w:rPr>
          <w:rFonts w:eastAsia="" w:cs="" w:eastAsiaTheme="minorEastAsia" w:cstheme="minorBidi"/>
          <w:i w:val="0"/>
          <w:iCs w:val="0"/>
          <w:noProof/>
          <w:sz w:val="22"/>
          <w:szCs w:val="22"/>
        </w:rPr>
      </w:pPr>
      <w:hyperlink w:anchor="_Toc2081623763">
        <w:r w:rsidRPr="5245EBFF" w:rsidR="5245EBFF">
          <w:rPr>
            <w:rStyle w:val="Lienhypertexte"/>
          </w:rPr>
          <w:t>4.2</w:t>
        </w:r>
        <w:r>
          <w:tab/>
        </w:r>
        <w:r w:rsidRPr="5245EBFF" w:rsidR="5245EBFF">
          <w:rPr>
            <w:rStyle w:val="Lienhypertexte"/>
          </w:rPr>
          <w:t>Bilan personnel</w:t>
        </w:r>
        <w:r>
          <w:tab/>
        </w:r>
        <w:r>
          <w:fldChar w:fldCharType="begin"/>
        </w:r>
        <w:r>
          <w:instrText xml:space="preserve">PAGEREF _Toc2081623763 \h</w:instrText>
        </w:r>
        <w:r>
          <w:fldChar w:fldCharType="separate"/>
        </w:r>
        <w:r w:rsidRPr="5245EBFF" w:rsidR="5245EBFF">
          <w:rPr>
            <w:rStyle w:val="Lienhypertexte"/>
          </w:rPr>
          <w:t>8</w:t>
        </w:r>
        <w:r>
          <w:fldChar w:fldCharType="end"/>
        </w:r>
      </w:hyperlink>
    </w:p>
    <w:p w:rsidR="00D64F19" w:rsidP="5245EBFF" w:rsidRDefault="00000000" w14:paraId="3ECE8BD4" w14:textId="00F67075">
      <w:pPr>
        <w:pStyle w:val="TM10"/>
        <w:tabs>
          <w:tab w:val="left" w:leader="none" w:pos="390"/>
          <w:tab w:val="right" w:leader="dot" w:pos="9060"/>
        </w:tabs>
        <w:rPr>
          <w:rFonts w:eastAsia="" w:cs="" w:eastAsiaTheme="minorEastAsia" w:cstheme="minorBidi"/>
          <w:i w:val="0"/>
          <w:iCs w:val="0"/>
          <w:noProof/>
          <w:sz w:val="22"/>
          <w:szCs w:val="22"/>
        </w:rPr>
      </w:pPr>
      <w:hyperlink w:anchor="_Toc511246766">
        <w:r w:rsidRPr="5245EBFF" w:rsidR="5245EBFF">
          <w:rPr>
            <w:rStyle w:val="Lienhypertexte"/>
          </w:rPr>
          <w:t>5</w:t>
        </w:r>
        <w:r>
          <w:tab/>
        </w:r>
        <w:r w:rsidRPr="5245EBFF" w:rsidR="5245EBFF">
          <w:rPr>
            <w:rStyle w:val="Lienhypertexte"/>
          </w:rPr>
          <w:t>Annexes</w:t>
        </w:r>
        <w:r>
          <w:tab/>
        </w:r>
        <w:r>
          <w:fldChar w:fldCharType="begin"/>
        </w:r>
        <w:r>
          <w:instrText xml:space="preserve">PAGEREF _Toc511246766 \h</w:instrText>
        </w:r>
        <w:r>
          <w:fldChar w:fldCharType="separate"/>
        </w:r>
        <w:r w:rsidRPr="5245EBFF" w:rsidR="5245EBFF">
          <w:rPr>
            <w:rStyle w:val="Lienhypertexte"/>
          </w:rPr>
          <w:t>10</w:t>
        </w:r>
        <w:r>
          <w:fldChar w:fldCharType="end"/>
        </w:r>
      </w:hyperlink>
      <w:r>
        <w:fldChar w:fldCharType="end"/>
      </w:r>
    </w:p>
    <w:p w:rsidR="00742484" w:rsidRDefault="00A65F0B" w14:paraId="38BA1861" w14:textId="77777777" w14:noSpellErr="1">
      <w:r>
        <w:br w:type="page"/>
      </w:r>
    </w:p>
    <w:p w:rsidR="00D160DD" w:rsidP="008E53F9" w:rsidRDefault="007F30AE" w14:paraId="56461D40" w14:textId="77777777" w14:noSpellErr="1">
      <w:pPr>
        <w:pStyle w:val="Titre1"/>
        <w:rPr/>
      </w:pPr>
      <w:bookmarkStart w:name="_Toc532179955" w:id="0"/>
      <w:bookmarkStart w:name="_Toc165969637" w:id="1"/>
      <w:bookmarkStart w:name="_Toc400566950" w:id="280409383"/>
      <w:r w:rsidR="4163F518">
        <w:rPr/>
        <w:t>Spécifications</w:t>
      </w:r>
      <w:bookmarkEnd w:id="0"/>
      <w:bookmarkEnd w:id="1"/>
      <w:bookmarkEnd w:id="280409383"/>
    </w:p>
    <w:p w:rsidRPr="008E53F9" w:rsidR="008E53F9" w:rsidP="008E53F9" w:rsidRDefault="008E53F9" w14:paraId="5ADCFC30" w14:textId="77777777">
      <w:pPr>
        <w:pStyle w:val="Corpsdetexte"/>
      </w:pPr>
    </w:p>
    <w:p w:rsidR="00D160DD" w:rsidP="008E53F9" w:rsidRDefault="00753A51" w14:paraId="6AC39267" w14:textId="77777777" w14:noSpellErr="1">
      <w:pPr>
        <w:pStyle w:val="Titre2"/>
        <w:rPr/>
      </w:pPr>
      <w:bookmarkStart w:name="_Toc532179969" w:id="4"/>
      <w:bookmarkStart w:name="_Toc165969639" w:id="5"/>
      <w:bookmarkStart w:name="_Toc1525427387" w:id="1248197632"/>
      <w:r w:rsidR="1460A7B4">
        <w:rPr/>
        <w:t>T</w:t>
      </w:r>
      <w:r w:rsidR="1DC48288">
        <w:rPr/>
        <w:t>itr</w:t>
      </w:r>
      <w:r w:rsidR="29C31C5D">
        <w:rPr/>
        <w:t>e</w:t>
      </w:r>
      <w:bookmarkEnd w:id="1248197632"/>
    </w:p>
    <w:p w:rsidRPr="0015167D" w:rsidR="0015167D" w:rsidP="0015167D" w:rsidRDefault="00D31EC4" w14:paraId="6BD478DE" w14:textId="6BA98E08">
      <w:pPr>
        <w:pStyle w:val="Retraitcorpsdetexte"/>
      </w:pPr>
      <w:r w:rsidR="1A69A4E0">
        <w:rPr/>
        <w:t xml:space="preserve">P_dev-426 </w:t>
      </w:r>
      <w:r w:rsidR="4BEA7384">
        <w:rPr/>
        <w:t xml:space="preserve">- </w:t>
      </w:r>
      <w:r w:rsidR="1A69A4E0">
        <w:rPr/>
        <w:t xml:space="preserve">site </w:t>
      </w:r>
      <w:r w:rsidR="6E8C5D02">
        <w:rPr/>
        <w:t>U</w:t>
      </w:r>
      <w:r w:rsidR="690C657E">
        <w:rPr/>
        <w:t>NESCO</w:t>
      </w:r>
    </w:p>
    <w:p w:rsidRPr="00F664DF" w:rsidR="0015167D" w:rsidP="0015167D" w:rsidRDefault="0015167D" w14:paraId="67534ACE" w14:textId="77777777">
      <w:pPr>
        <w:pStyle w:val="Retraitcorpsdetexte"/>
      </w:pPr>
    </w:p>
    <w:p w:rsidR="00753A51" w:rsidP="008E53F9" w:rsidRDefault="00902523" w14:paraId="0169B1AF" w14:textId="77777777" w14:noSpellErr="1">
      <w:pPr>
        <w:pStyle w:val="Titre2"/>
        <w:rPr/>
      </w:pPr>
      <w:bookmarkStart w:name="_Toc290794500" w:id="234154926"/>
      <w:r w:rsidR="1DC48288">
        <w:rPr/>
        <w:t>Description</w:t>
      </w:r>
      <w:bookmarkEnd w:id="234154926"/>
    </w:p>
    <w:p w:rsidRPr="00F664DF" w:rsidR="0015167D" w:rsidP="64446BC9" w:rsidRDefault="0015167D" w14:paraId="3096EAAB" w14:textId="12332012">
      <w:pPr>
        <w:spacing w:before="240" w:beforeAutospacing="off" w:after="240" w:afterAutospacing="off"/>
        <w:ind w:left="1134"/>
      </w:pPr>
      <w:r w:rsidRPr="64446BC9" w:rsidR="13099FB9">
        <w:rPr>
          <w:noProof w:val="0"/>
          <w:lang w:val="fr-CH"/>
        </w:rPr>
        <w:t xml:space="preserve">Dans le cadre du projet du module 426, notre équipe a développé un site web interactif dédié aux </w:t>
      </w:r>
      <w:r w:rsidRPr="64446BC9" w:rsidR="13099FB9">
        <w:rPr>
          <w:b w:val="1"/>
          <w:bCs w:val="1"/>
          <w:noProof w:val="0"/>
          <w:lang w:val="fr-CH"/>
        </w:rPr>
        <w:t>sites du patrimoine mondial de l’UNESCO</w:t>
      </w:r>
      <w:r w:rsidRPr="64446BC9" w:rsidR="13099FB9">
        <w:rPr>
          <w:noProof w:val="0"/>
          <w:lang w:val="fr-CH"/>
        </w:rPr>
        <w:t>. L’utilisateur peut y visualiser les sites sur une carte, consulter une liste détaillée et indiquer ceux qu’il a visités via un compte personnel.</w:t>
      </w:r>
    </w:p>
    <w:bookmarkEnd w:id="4"/>
    <w:bookmarkEnd w:id="5"/>
    <w:bookmarkStart w:name="_Toc532179961" w:id="31"/>
    <w:p w:rsidR="36DFC43C" w:rsidP="5245EBFF" w:rsidRDefault="36DFC43C" w14:paraId="5D1AA606" w14:textId="7E85D910">
      <w:pPr>
        <w:spacing w:before="240" w:beforeAutospacing="off" w:after="240" w:afterAutospacing="off"/>
        <w:ind w:left="1134"/>
        <w:rPr>
          <w:noProof w:val="0"/>
          <w:lang w:val="fr-CH"/>
        </w:rPr>
      </w:pPr>
      <w:r w:rsidRPr="5245EBFF" w:rsidR="36DFC43C">
        <w:rPr>
          <w:noProof w:val="0"/>
          <w:lang w:val="fr-CH"/>
        </w:rPr>
        <w:t xml:space="preserve">Le projet a été mené selon la </w:t>
      </w:r>
      <w:r w:rsidRPr="5245EBFF" w:rsidR="36DFC43C">
        <w:rPr>
          <w:b w:val="1"/>
          <w:bCs w:val="1"/>
          <w:noProof w:val="0"/>
          <w:lang w:val="fr-CH"/>
        </w:rPr>
        <w:t>méthodologie Scrum</w:t>
      </w:r>
      <w:r w:rsidRPr="5245EBFF" w:rsidR="36DFC43C">
        <w:rPr>
          <w:noProof w:val="0"/>
          <w:lang w:val="fr-CH"/>
        </w:rPr>
        <w:t xml:space="preserve">, avec un travail collaboratif structuré en sprints et une gestion via </w:t>
      </w:r>
      <w:r w:rsidRPr="5245EBFF" w:rsidR="36DFC43C">
        <w:rPr>
          <w:b w:val="1"/>
          <w:bCs w:val="1"/>
          <w:noProof w:val="0"/>
          <w:lang w:val="fr-CH"/>
        </w:rPr>
        <w:t xml:space="preserve">GitHub </w:t>
      </w:r>
      <w:r w:rsidRPr="5245EBFF" w:rsidR="36DFC43C">
        <w:rPr>
          <w:b w:val="1"/>
          <w:bCs w:val="1"/>
          <w:noProof w:val="0"/>
          <w:lang w:val="fr-CH"/>
        </w:rPr>
        <w:t>Projects</w:t>
      </w:r>
      <w:r w:rsidRPr="5245EBFF" w:rsidR="36DFC43C">
        <w:rPr>
          <w:noProof w:val="0"/>
          <w:lang w:val="fr-CH"/>
        </w:rPr>
        <w:t xml:space="preserve">. L’accent a été mis sur la </w:t>
      </w:r>
      <w:r w:rsidRPr="5245EBFF" w:rsidR="36DFC43C">
        <w:rPr>
          <w:b w:val="1"/>
          <w:bCs w:val="1"/>
          <w:noProof w:val="0"/>
          <w:lang w:val="fr-CH"/>
        </w:rPr>
        <w:t>qualité du code</w:t>
      </w:r>
      <w:r w:rsidRPr="5245EBFF" w:rsidR="488263FC">
        <w:rPr>
          <w:b w:val="1"/>
          <w:bCs w:val="1"/>
          <w:noProof w:val="0"/>
          <w:lang w:val="fr-CH"/>
        </w:rPr>
        <w:t xml:space="preserve"> </w:t>
      </w:r>
      <w:r w:rsidRPr="5245EBFF" w:rsidR="488263FC">
        <w:rPr>
          <w:b w:val="0"/>
          <w:bCs w:val="0"/>
          <w:noProof w:val="0"/>
          <w:lang w:val="fr-CH"/>
        </w:rPr>
        <w:t>et</w:t>
      </w:r>
      <w:r w:rsidRPr="5245EBFF" w:rsidR="36DFC43C">
        <w:rPr>
          <w:noProof w:val="0"/>
          <w:lang w:val="fr-CH"/>
        </w:rPr>
        <w:t xml:space="preserve"> </w:t>
      </w:r>
      <w:r w:rsidRPr="5245EBFF" w:rsidR="36DFC43C">
        <w:rPr>
          <w:b w:val="1"/>
          <w:bCs w:val="1"/>
          <w:noProof w:val="0"/>
          <w:lang w:val="fr-CH"/>
        </w:rPr>
        <w:t>l’</w:t>
      </w:r>
      <w:r w:rsidRPr="5245EBFF" w:rsidR="36DFC43C">
        <w:rPr>
          <w:b w:val="1"/>
          <w:bCs w:val="1"/>
          <w:noProof w:val="0"/>
          <w:lang w:val="fr-CH"/>
        </w:rPr>
        <w:t>ergonomie</w:t>
      </w:r>
      <w:r w:rsidRPr="5245EBFF" w:rsidR="36DFC43C">
        <w:rPr>
          <w:noProof w:val="0"/>
          <w:lang w:val="fr-CH"/>
        </w:rPr>
        <w:t xml:space="preserve">. Ce travail nous a permis de mettre en pratique nos compétences techniques dans un cadre professionnel </w:t>
      </w:r>
      <w:r w:rsidRPr="5245EBFF" w:rsidR="36DFC43C">
        <w:rPr>
          <w:noProof w:val="0"/>
          <w:lang w:val="fr-CH"/>
        </w:rPr>
        <w:t>simulé.</w:t>
      </w:r>
    </w:p>
    <w:p w:rsidRPr="007F30AE" w:rsidR="007F30AE" w:rsidP="008E53F9" w:rsidRDefault="007F30AE" w14:paraId="0E2D8CB6" w14:textId="6F4CE21F">
      <w:pPr>
        <w:pStyle w:val="Titre1"/>
        <w:rPr/>
      </w:pPr>
      <w:bookmarkStart w:name="_Toc66881855" w:id="1364182974"/>
      <w:r w:rsidR="03EFA469">
        <w:rPr/>
        <w:t>Objectifs du Projet / Vision Produit</w:t>
      </w:r>
      <w:bookmarkEnd w:id="1364182974"/>
    </w:p>
    <w:p w:rsidRPr="007F30AE" w:rsidR="007F30AE" w:rsidP="5245EBFF" w:rsidRDefault="007F30AE" w14:paraId="779F06D0" w14:textId="7CD7CAEA">
      <w:pPr>
        <w:pStyle w:val="ListParagraph"/>
        <w:numPr>
          <w:ilvl w:val="0"/>
          <w:numId w:val="74"/>
        </w:numPr>
        <w:rPr/>
      </w:pPr>
      <w:r w:rsidR="03EFA469">
        <w:rPr/>
        <w:t>Explorer les sites UNESCO sur une carte interactive</w:t>
      </w:r>
    </w:p>
    <w:p w:rsidRPr="007F30AE" w:rsidR="007F30AE" w:rsidP="5245EBFF" w:rsidRDefault="007F30AE" w14:paraId="0C957AB0" w14:textId="2E3B9AB1">
      <w:pPr>
        <w:pStyle w:val="ListParagraph"/>
        <w:numPr>
          <w:ilvl w:val="0"/>
          <w:numId w:val="74"/>
        </w:numPr>
        <w:rPr/>
      </w:pPr>
      <w:r w:rsidR="03EFA469">
        <w:rPr/>
        <w:t>Consulter une liste de tous les sites avec détails</w:t>
      </w:r>
    </w:p>
    <w:p w:rsidRPr="007F30AE" w:rsidR="007F30AE" w:rsidP="5245EBFF" w:rsidRDefault="007F30AE" w14:paraId="77922636" w14:textId="46D62BB7">
      <w:pPr>
        <w:pStyle w:val="ListParagraph"/>
        <w:numPr>
          <w:ilvl w:val="0"/>
          <w:numId w:val="74"/>
        </w:numPr>
        <w:rPr/>
      </w:pPr>
      <w:r w:rsidR="03EFA469">
        <w:rPr/>
        <w:t>Se connecter, créer un profil utilisateur</w:t>
      </w:r>
    </w:p>
    <w:p w:rsidRPr="007F30AE" w:rsidR="007F30AE" w:rsidP="5245EBFF" w:rsidRDefault="007F30AE" w14:paraId="36FFFE6A" w14:textId="48EEA141">
      <w:pPr>
        <w:pStyle w:val="ListParagraph"/>
        <w:numPr>
          <w:ilvl w:val="0"/>
          <w:numId w:val="74"/>
        </w:numPr>
        <w:rPr/>
      </w:pPr>
      <w:r w:rsidR="03EFA469">
        <w:rPr/>
        <w:t>Marquer les sites visités, ajouter des favoris</w:t>
      </w:r>
    </w:p>
    <w:p w:rsidRPr="007F30AE" w:rsidR="007F30AE" w:rsidP="5245EBFF" w:rsidRDefault="007F30AE" w14:paraId="0C9DFE6F" w14:textId="0753E43C">
      <w:pPr>
        <w:pStyle w:val="ListParagraph"/>
        <w:numPr>
          <w:ilvl w:val="0"/>
          <w:numId w:val="74"/>
        </w:numPr>
        <w:rPr/>
      </w:pPr>
      <w:r w:rsidR="03EFA469">
        <w:rPr/>
        <w:t>Partager des expériences (via un forum ou autres mécanismes communautaires)</w:t>
      </w:r>
    </w:p>
    <w:p w:rsidRPr="007F30AE" w:rsidR="007F30AE" w:rsidP="5245EBFF" w:rsidRDefault="007F30AE" w14:paraId="3974D1A6" w14:textId="0ADB584D">
      <w:pPr>
        <w:pStyle w:val="ListParagraph"/>
        <w:numPr>
          <w:ilvl w:val="0"/>
          <w:numId w:val="74"/>
        </w:numPr>
        <w:rPr/>
      </w:pPr>
      <w:r w:rsidR="03EFA469">
        <w:rPr/>
        <w:t>Une expérience responsive, fluide, ergonomique et moderne</w:t>
      </w:r>
    </w:p>
    <w:p w:rsidRPr="007F30AE" w:rsidR="007F30AE" w:rsidP="008E53F9" w:rsidRDefault="007F30AE" w14:paraId="67703C96" w14:textId="35A4D48C">
      <w:pPr>
        <w:pStyle w:val="Titre1"/>
        <w:rPr/>
      </w:pPr>
      <w:bookmarkStart w:name="_Toc532179964" w:id="32"/>
      <w:bookmarkStart w:name="_Toc165969648" w:id="33"/>
      <w:bookmarkEnd w:id="31"/>
      <w:bookmarkStart w:name="_Toc3829414" w:id="1630891872"/>
      <w:r w:rsidR="4163F518">
        <w:rPr/>
        <w:t>Réalisation</w:t>
      </w:r>
      <w:bookmarkEnd w:id="32"/>
      <w:bookmarkEnd w:id="33"/>
      <w:bookmarkEnd w:id="1630891872"/>
    </w:p>
    <w:p w:rsidR="7BB38E6C" w:rsidP="5245EBFF" w:rsidRDefault="7BB38E6C" w14:paraId="23FD1A7B" w14:textId="606E4B8D">
      <w:pPr>
        <w:pStyle w:val="Titre2"/>
        <w:suppressLineNumbers w:val="0"/>
        <w:bidi w:val="0"/>
        <w:spacing w:before="120" w:beforeAutospacing="off" w:after="60" w:afterAutospacing="off" w:line="259" w:lineRule="auto"/>
        <w:ind w:left="1134" w:right="0" w:hanging="567"/>
        <w:jc w:val="left"/>
        <w:rPr/>
      </w:pPr>
      <w:bookmarkStart w:name="_Toc644451727" w:id="118198401"/>
      <w:r w:rsidR="7BB38E6C">
        <w:rPr/>
        <w:t>Maquettes</w:t>
      </w:r>
      <w:bookmarkEnd w:id="118198401"/>
    </w:p>
    <w:p w:rsidR="553D420C" w:rsidP="5245EBFF" w:rsidRDefault="553D420C" w14:paraId="797D3345" w14:textId="284FDB5D">
      <w:pPr>
        <w:pStyle w:val="Normal"/>
        <w:suppressLineNumbers w:val="0"/>
        <w:bidi w:val="0"/>
        <w:spacing w:before="240" w:beforeAutospacing="off" w:after="240" w:afterAutospacing="off" w:line="259" w:lineRule="auto"/>
        <w:ind w:left="1134" w:right="0"/>
        <w:jc w:val="left"/>
        <w:rPr>
          <w:b w:val="0"/>
          <w:bCs w:val="0"/>
        </w:rPr>
      </w:pPr>
      <w:r w:rsidRPr="5245EBFF" w:rsidR="553D420C">
        <w:rPr>
          <w:b w:val="1"/>
          <w:bCs w:val="1"/>
        </w:rPr>
        <w:t>Logiciel utilis</w:t>
      </w:r>
      <w:r w:rsidRPr="5245EBFF" w:rsidR="423FF395">
        <w:rPr>
          <w:b w:val="1"/>
          <w:bCs w:val="1"/>
        </w:rPr>
        <w:t>é</w:t>
      </w:r>
      <w:r w:rsidRPr="5245EBFF" w:rsidR="553D420C">
        <w:rPr>
          <w:b w:val="1"/>
          <w:bCs w:val="1"/>
        </w:rPr>
        <w:t xml:space="preserve"> :</w:t>
      </w:r>
      <w:r w:rsidR="553D420C">
        <w:rPr>
          <w:b w:val="0"/>
          <w:bCs w:val="0"/>
        </w:rPr>
        <w:t xml:space="preserve"> </w:t>
      </w:r>
      <w:r w:rsidR="553D420C">
        <w:rPr>
          <w:b w:val="0"/>
          <w:bCs w:val="0"/>
        </w:rPr>
        <w:t>Figma</w:t>
      </w:r>
      <w:r w:rsidR="553D420C">
        <w:rPr>
          <w:b w:val="0"/>
          <w:bCs w:val="0"/>
        </w:rPr>
        <w:t xml:space="preserve"> </w:t>
      </w:r>
    </w:p>
    <w:p w:rsidR="1435839F" w:rsidP="5245EBFF" w:rsidRDefault="1435839F" w14:paraId="43A391E7" w14:textId="60DDB797">
      <w:pPr>
        <w:pStyle w:val="Normal"/>
        <w:suppressLineNumbers w:val="0"/>
        <w:bidi w:val="0"/>
        <w:spacing w:before="240" w:beforeAutospacing="off" w:after="240" w:afterAutospacing="off"/>
        <w:ind w:left="426" w:firstLine="708"/>
        <w:jc w:val="left"/>
        <w:rPr>
          <w:b w:val="1"/>
          <w:bCs w:val="1"/>
        </w:rPr>
      </w:pPr>
      <w:r w:rsidRPr="5245EBFF" w:rsidR="1435839F">
        <w:rPr>
          <w:b w:val="1"/>
          <w:bCs w:val="1"/>
        </w:rPr>
        <w:t xml:space="preserve">Lien : </w:t>
      </w:r>
      <w:hyperlink r:id="R8f58e5f729c64203">
        <w:r w:rsidRPr="5245EBFF" w:rsidR="1435839F">
          <w:rPr>
            <w:rStyle w:val="Lienhypertexte"/>
            <w:rFonts w:ascii="Century Gothic" w:hAnsi="Century Gothic" w:eastAsia="Century Gothic" w:cs="Century Gothic"/>
            <w:noProof w:val="0"/>
            <w:sz w:val="20"/>
            <w:szCs w:val="20"/>
            <w:lang w:val="fr-CH"/>
          </w:rPr>
          <w:t>Voici les maquettes</w:t>
        </w:r>
      </w:hyperlink>
      <w:r w:rsidRPr="5245EBFF" w:rsidR="1435839F">
        <w:rPr>
          <w:rFonts w:ascii="Century Gothic" w:hAnsi="Century Gothic" w:eastAsia="Century Gothic" w:cs="Century Gothic"/>
          <w:noProof w:val="0"/>
          <w:sz w:val="20"/>
          <w:szCs w:val="20"/>
          <w:lang w:val="fr-CH"/>
        </w:rPr>
        <w:t xml:space="preserve"> </w:t>
      </w:r>
    </w:p>
    <w:p w:rsidR="190DAB3B" w:rsidP="5245EBFF" w:rsidRDefault="190DAB3B" w14:paraId="3FA37113" w14:textId="1AE74A3A">
      <w:pPr>
        <w:bidi w:val="0"/>
        <w:spacing w:before="240" w:beforeAutospacing="off" w:after="240" w:afterAutospacing="off"/>
        <w:ind w:left="426" w:firstLine="708"/>
        <w:jc w:val="left"/>
      </w:pPr>
      <w:r w:rsidRPr="5245EBFF" w:rsidR="190DAB3B">
        <w:rPr>
          <w:rFonts w:ascii="Century Gothic" w:hAnsi="Century Gothic" w:eastAsia="Century Gothic" w:cs="Century Gothic"/>
          <w:b w:val="1"/>
          <w:bCs w:val="1"/>
          <w:noProof w:val="0"/>
          <w:sz w:val="20"/>
          <w:szCs w:val="20"/>
          <w:lang w:val="fr-CH"/>
        </w:rPr>
        <w:t>Description :</w:t>
      </w:r>
    </w:p>
    <w:p w:rsidR="6EBAB0AF" w:rsidP="5245EBFF" w:rsidRDefault="6EBAB0AF" w14:paraId="735E80E0" w14:textId="469BED80">
      <w:pPr>
        <w:pStyle w:val="Retraitcorpsdetexte"/>
        <w:suppressLineNumbers w:val="0"/>
        <w:bidi w:val="0"/>
        <w:spacing w:before="0" w:beforeAutospacing="off" w:after="120" w:afterAutospacing="off" w:line="259" w:lineRule="auto"/>
        <w:ind w:left="1134" w:right="0"/>
        <w:jc w:val="both"/>
        <w:rPr>
          <w:noProof w:val="0"/>
          <w:lang w:val="fr-CH"/>
        </w:rPr>
      </w:pPr>
      <w:r w:rsidRPr="5245EBFF" w:rsidR="6EBAB0AF">
        <w:rPr>
          <w:noProof w:val="0"/>
          <w:lang w:val="fr-CH"/>
        </w:rPr>
        <w:t xml:space="preserve">Toute l’équipe travaillait sur </w:t>
      </w:r>
      <w:r w:rsidRPr="5245EBFF" w:rsidR="6EBAB0AF">
        <w:rPr>
          <w:noProof w:val="0"/>
          <w:lang w:val="fr-CH"/>
        </w:rPr>
        <w:t>Figma</w:t>
      </w:r>
      <w:r w:rsidRPr="5245EBFF" w:rsidR="6EBAB0AF">
        <w:rPr>
          <w:noProof w:val="0"/>
          <w:lang w:val="fr-CH"/>
        </w:rPr>
        <w:t xml:space="preserve"> pour créer la maquette du site. Les pages étaient partagées entre les membres, et chacun savait exactement sur quelle page il devait travailler. Chacun avançait de son côté, tout en suivant la même idée générale du projet.</w:t>
      </w:r>
    </w:p>
    <w:p w:rsidR="6EBAB0AF" w:rsidP="5245EBFF" w:rsidRDefault="6EBAB0AF" w14:paraId="28695A2B" w14:textId="0CE4B1A2">
      <w:pPr>
        <w:pStyle w:val="Retraitcorpsdetexte"/>
        <w:suppressLineNumbers w:val="0"/>
        <w:bidi w:val="0"/>
        <w:spacing w:before="0" w:beforeAutospacing="off" w:after="120" w:afterAutospacing="off" w:line="259" w:lineRule="auto"/>
        <w:ind w:left="1134" w:right="0"/>
        <w:jc w:val="both"/>
        <w:rPr>
          <w:noProof w:val="0"/>
          <w:lang w:val="fr-CH"/>
        </w:rPr>
      </w:pPr>
      <w:r w:rsidRPr="5245EBFF" w:rsidR="6EBAB0AF">
        <w:rPr>
          <w:noProof w:val="0"/>
          <w:lang w:val="fr-CH"/>
        </w:rPr>
        <w:t>Après avoir commencé les premières pages, l’équipe a décidé de mettre en place un thème commun. Une palette de couleurs a été choisie ensemble pour que tout le site ait le même style visuel. Cela permettait d’avoir un rendu plus propre et plus cohérent, autant dans les couleurs que dans la mise en page.</w:t>
      </w:r>
    </w:p>
    <w:p w:rsidR="5245EBFF" w:rsidP="5245EBFF" w:rsidRDefault="5245EBFF" w14:paraId="4507470B" w14:textId="58117ECC">
      <w:pPr>
        <w:pStyle w:val="Normal"/>
        <w:suppressLineNumbers w:val="0"/>
        <w:bidi w:val="0"/>
        <w:spacing w:before="240" w:beforeAutospacing="off" w:after="240" w:afterAutospacing="off" w:line="259" w:lineRule="auto"/>
        <w:ind w:left="1134" w:right="0"/>
        <w:jc w:val="left"/>
        <w:rPr>
          <w:noProof w:val="0"/>
          <w:lang w:val="fr-CH"/>
        </w:rPr>
      </w:pPr>
    </w:p>
    <w:p w:rsidR="190DAB3B" w:rsidP="5245EBFF" w:rsidRDefault="190DAB3B" w14:paraId="2B33C5D9" w14:textId="4ED812A6">
      <w:pPr>
        <w:bidi w:val="0"/>
        <w:spacing w:before="240" w:beforeAutospacing="off" w:after="240" w:afterAutospacing="off"/>
        <w:ind w:left="426" w:firstLine="708"/>
        <w:jc w:val="left"/>
      </w:pPr>
      <w:r w:rsidRPr="5245EBFF" w:rsidR="190DAB3B">
        <w:rPr>
          <w:rFonts w:ascii="Century Gothic" w:hAnsi="Century Gothic" w:eastAsia="Century Gothic" w:cs="Century Gothic"/>
          <w:b w:val="1"/>
          <w:bCs w:val="1"/>
          <w:noProof w:val="0"/>
          <w:sz w:val="20"/>
          <w:szCs w:val="20"/>
          <w:lang w:val="fr-CH"/>
        </w:rPr>
        <w:t xml:space="preserve">Premier Sprint </w:t>
      </w:r>
      <w:r w:rsidRPr="5245EBFF" w:rsidR="190DAB3B">
        <w:rPr>
          <w:rFonts w:ascii="Century Gothic" w:hAnsi="Century Gothic" w:eastAsia="Century Gothic" w:cs="Century Gothic"/>
          <w:b w:val="1"/>
          <w:bCs w:val="1"/>
          <w:noProof w:val="0"/>
          <w:sz w:val="20"/>
          <w:szCs w:val="20"/>
          <w:lang w:val="fr-CH"/>
        </w:rPr>
        <w:t>Review</w:t>
      </w:r>
      <w:r w:rsidRPr="5245EBFF" w:rsidR="190DAB3B">
        <w:rPr>
          <w:rFonts w:ascii="Century Gothic" w:hAnsi="Century Gothic" w:eastAsia="Century Gothic" w:cs="Century Gothic"/>
          <w:b w:val="1"/>
          <w:bCs w:val="1"/>
          <w:noProof w:val="0"/>
          <w:sz w:val="20"/>
          <w:szCs w:val="20"/>
          <w:lang w:val="fr-CH"/>
        </w:rPr>
        <w:t xml:space="preserve"> :</w:t>
      </w:r>
    </w:p>
    <w:p w:rsidR="774CBC52" w:rsidP="5245EBFF" w:rsidRDefault="774CBC52" w14:paraId="372B2C92" w14:textId="603B45F5">
      <w:pPr>
        <w:bidi w:val="0"/>
        <w:spacing w:before="240" w:beforeAutospacing="off" w:after="240" w:afterAutospacing="off" w:line="259" w:lineRule="auto"/>
        <w:ind w:left="1134" w:right="0"/>
        <w:jc w:val="left"/>
      </w:pPr>
      <w:r w:rsidRPr="5245EBFF" w:rsidR="774CBC52">
        <w:rPr>
          <w:rFonts w:ascii="Century Gothic" w:hAnsi="Century Gothic" w:eastAsia="Century Gothic" w:cs="Century Gothic"/>
          <w:noProof w:val="0"/>
          <w:sz w:val="20"/>
          <w:szCs w:val="20"/>
          <w:lang w:val="fr-CH"/>
        </w:rPr>
        <w:t>Lors de la première revue de sprint, la cliente a pu voir ce qui avait déjà été fait. Elle a donné son avis sur différents points comme les couleurs, les fonctionnalités, l’organisation des éléments sur les pages et l’aspect général du site.</w:t>
      </w:r>
    </w:p>
    <w:p w:rsidR="5245EBFF" w:rsidP="5245EBFF" w:rsidRDefault="5245EBFF" w14:paraId="5C6EDA01" w14:textId="1C922EB4">
      <w:pPr>
        <w:pStyle w:val="Normal"/>
        <w:suppressLineNumbers w:val="0"/>
        <w:bidi w:val="0"/>
        <w:spacing w:before="0" w:beforeAutospacing="on" w:after="0" w:afterAutospacing="on" w:line="259" w:lineRule="auto"/>
        <w:ind w:left="1134" w:right="0"/>
        <w:jc w:val="left"/>
        <w:rPr>
          <w:b w:val="0"/>
          <w:bCs w:val="0"/>
          <w:sz w:val="20"/>
          <w:szCs w:val="20"/>
        </w:rPr>
      </w:pPr>
    </w:p>
    <w:p w:rsidR="5245EBFF" w:rsidP="5245EBFF" w:rsidRDefault="5245EBFF" w14:paraId="12A83C15" w14:textId="7E3545F7">
      <w:pPr>
        <w:pStyle w:val="Normal"/>
        <w:suppressLineNumbers w:val="0"/>
        <w:bidi w:val="0"/>
        <w:spacing w:before="0" w:beforeAutospacing="on" w:after="0" w:afterAutospacing="on" w:line="259" w:lineRule="auto"/>
        <w:ind w:left="1134" w:right="0"/>
        <w:jc w:val="left"/>
        <w:rPr>
          <w:b w:val="0"/>
          <w:bCs w:val="0"/>
          <w:sz w:val="20"/>
          <w:szCs w:val="20"/>
        </w:rPr>
      </w:pPr>
    </w:p>
    <w:p w:rsidR="44BB9FB8" w:rsidP="5245EBFF" w:rsidRDefault="44BB9FB8" w14:paraId="314FBD91" w14:textId="4B43199E">
      <w:pPr>
        <w:pStyle w:val="Normal"/>
        <w:suppressLineNumbers w:val="0"/>
        <w:bidi w:val="0"/>
        <w:spacing w:before="0" w:beforeAutospacing="on" w:after="0" w:afterAutospacing="on" w:line="259" w:lineRule="auto"/>
        <w:ind w:left="1134" w:right="0"/>
        <w:jc w:val="left"/>
        <w:rPr>
          <w:b w:val="0"/>
          <w:bCs w:val="0"/>
        </w:rPr>
      </w:pPr>
      <w:r w:rsidRPr="5245EBFF" w:rsidR="44BB9FB8">
        <w:rPr>
          <w:b w:val="1"/>
          <w:bCs w:val="1"/>
          <w:sz w:val="20"/>
          <w:szCs w:val="20"/>
        </w:rPr>
        <w:t>Site des changements à apporter :</w:t>
      </w:r>
      <w:r w:rsidRPr="5245EBFF" w:rsidR="44BB9FB8">
        <w:rPr>
          <w:b w:val="0"/>
          <w:bCs w:val="0"/>
          <w:sz w:val="20"/>
          <w:szCs w:val="20"/>
        </w:rPr>
        <w:t xml:space="preserve"> </w:t>
      </w:r>
      <w:r w:rsidRPr="5245EBFF" w:rsidR="71AD4F65">
        <w:rPr>
          <w:b w:val="0"/>
          <w:bCs w:val="0"/>
          <w:sz w:val="20"/>
          <w:szCs w:val="20"/>
        </w:rPr>
        <w:t xml:space="preserve"> </w:t>
      </w:r>
      <w:hyperlink r:id="R0806c708ae224694">
        <w:r w:rsidRPr="5245EBFF" w:rsidR="55BBB3D1">
          <w:rPr>
            <w:rStyle w:val="Lienhypertexte"/>
            <w:rFonts w:ascii="Century Gothic" w:hAnsi="Century Gothic" w:eastAsia="Century Gothic" w:cs="Century Gothic"/>
            <w:b w:val="0"/>
            <w:bCs w:val="0"/>
            <w:noProof w:val="0"/>
            <w:sz w:val="20"/>
            <w:szCs w:val="20"/>
            <w:lang w:val="fr-CH"/>
          </w:rPr>
          <w:t>Sprint Review 1.pdf</w:t>
        </w:r>
      </w:hyperlink>
      <w:r w:rsidRPr="5245EBFF" w:rsidR="55BBB3D1">
        <w:rPr>
          <w:rFonts w:ascii="Century Gothic" w:hAnsi="Century Gothic" w:eastAsia="Century Gothic" w:cs="Century Gothic"/>
          <w:b w:val="0"/>
          <w:bCs w:val="0"/>
          <w:noProof w:val="0"/>
          <w:sz w:val="20"/>
          <w:szCs w:val="20"/>
          <w:lang w:val="fr-CH"/>
        </w:rPr>
        <w:t xml:space="preserve">  </w:t>
      </w:r>
    </w:p>
    <w:p w:rsidR="5245EBFF" w:rsidP="5245EBFF" w:rsidRDefault="5245EBFF" w14:paraId="76C730C9" w14:textId="4710659D">
      <w:pPr>
        <w:pStyle w:val="Normal"/>
        <w:suppressLineNumbers w:val="0"/>
        <w:bidi w:val="0"/>
        <w:spacing w:before="0" w:beforeAutospacing="on" w:after="0" w:afterAutospacing="on" w:line="259" w:lineRule="auto"/>
        <w:ind w:left="1134" w:right="0"/>
        <w:jc w:val="left"/>
        <w:rPr>
          <w:rFonts w:ascii="Century Gothic" w:hAnsi="Century Gothic" w:eastAsia="Century Gothic" w:cs="Century Gothic"/>
          <w:b w:val="0"/>
          <w:bCs w:val="0"/>
          <w:noProof w:val="0"/>
          <w:sz w:val="20"/>
          <w:szCs w:val="20"/>
          <w:lang w:val="fr-CH"/>
        </w:rPr>
      </w:pPr>
    </w:p>
    <w:p w:rsidR="1CAC5646" w:rsidP="5245EBFF" w:rsidRDefault="1CAC5646" w14:paraId="53246051" w14:textId="1FF27635">
      <w:pPr>
        <w:pStyle w:val="Retraitcorpsdetexte"/>
        <w:suppressLineNumbers w:val="0"/>
        <w:bidi w:val="0"/>
        <w:spacing w:before="0" w:beforeAutospacing="off" w:after="120" w:afterAutospacing="off" w:line="259" w:lineRule="auto"/>
        <w:ind w:left="1134" w:right="0"/>
        <w:jc w:val="both"/>
        <w:rPr>
          <w:noProof w:val="0"/>
          <w:lang w:val="fr-CH"/>
        </w:rPr>
      </w:pPr>
      <w:r w:rsidRPr="5245EBFF" w:rsidR="1CAC5646">
        <w:rPr>
          <w:noProof w:val="0"/>
          <w:lang w:val="fr-CH"/>
        </w:rPr>
        <w:t>Après cette discussion avec la cliente, l’équipe a noté tous les changements à faire. Ensuite, chacun s’est mis à jour le projet pour corriger ce qui avait été demandé. Une fois ces modifications terminées, l’équipe s’est divisée en deux groupes pour mieux avancer dans le développement.</w:t>
      </w:r>
    </w:p>
    <w:p w:rsidR="5245EBFF" w:rsidP="5245EBFF" w:rsidRDefault="5245EBFF" w14:paraId="733DA56D" w14:textId="45D5E83A">
      <w:pPr>
        <w:pStyle w:val="Retraitcorpsdetexte"/>
        <w:suppressLineNumbers w:val="0"/>
        <w:bidi w:val="0"/>
        <w:spacing w:before="0" w:beforeAutospacing="off" w:after="120" w:afterAutospacing="off" w:line="259" w:lineRule="auto"/>
        <w:ind w:left="1134" w:right="0"/>
        <w:jc w:val="both"/>
        <w:rPr>
          <w:noProof w:val="0"/>
          <w:lang w:val="fr-CH"/>
        </w:rPr>
      </w:pPr>
    </w:p>
    <w:p w:rsidR="1CAC5646" w:rsidP="5245EBFF" w:rsidRDefault="1CAC5646" w14:paraId="6B9AD40C" w14:textId="2E528CE9">
      <w:pPr>
        <w:pStyle w:val="Retraitcorpsdetexte"/>
        <w:suppressLineNumbers w:val="0"/>
        <w:bidi w:val="0"/>
        <w:spacing w:before="0" w:beforeAutospacing="off" w:after="120" w:afterAutospacing="off" w:line="259" w:lineRule="auto"/>
        <w:ind w:left="1134" w:right="0"/>
        <w:jc w:val="both"/>
        <w:rPr>
          <w:noProof w:val="0"/>
          <w:lang w:val="fr-CH"/>
        </w:rPr>
      </w:pPr>
      <w:r w:rsidRPr="5245EBFF" w:rsidR="1CAC5646">
        <w:rPr>
          <w:noProof w:val="0"/>
          <w:lang w:val="fr-CH"/>
        </w:rPr>
        <w:t xml:space="preserve">Il y avait désormais </w:t>
      </w:r>
    </w:p>
    <w:p w:rsidR="5245EBFF" w:rsidP="5245EBFF" w:rsidRDefault="5245EBFF" w14:paraId="070E9279" w14:textId="7F61AE29">
      <w:pPr>
        <w:pStyle w:val="Retraitcorpsdetexte"/>
        <w:suppressLineNumbers w:val="0"/>
        <w:bidi w:val="0"/>
        <w:spacing w:before="0" w:beforeAutospacing="off" w:after="120" w:afterAutospacing="off" w:line="259" w:lineRule="auto"/>
        <w:ind w:left="1134" w:right="0"/>
        <w:jc w:val="both"/>
        <w:rPr>
          <w:noProof w:val="0"/>
          <w:lang w:val="fr-CH"/>
        </w:rPr>
      </w:pPr>
    </w:p>
    <w:p w:rsidR="15E4789E" w:rsidP="5245EBFF" w:rsidRDefault="15E4789E" w14:paraId="3C75F6A1" w14:textId="3347CF98">
      <w:pPr>
        <w:pStyle w:val="Retraitcorpsdetexte"/>
        <w:numPr>
          <w:ilvl w:val="0"/>
          <w:numId w:val="64"/>
        </w:numPr>
        <w:suppressLineNumbers w:val="0"/>
        <w:bidi w:val="0"/>
        <w:spacing w:before="0" w:beforeAutospacing="off" w:after="120" w:afterAutospacing="off" w:line="259" w:lineRule="auto"/>
        <w:ind w:right="0"/>
        <w:jc w:val="both"/>
        <w:rPr>
          <w:noProof w:val="0"/>
          <w:lang w:val="fr-CH"/>
        </w:rPr>
      </w:pPr>
      <w:r w:rsidRPr="5245EBFF" w:rsidR="15E4789E">
        <w:rPr>
          <w:noProof w:val="0"/>
          <w:lang w:val="fr-CH"/>
        </w:rPr>
        <w:t>Une</w:t>
      </w:r>
      <w:r w:rsidRPr="5245EBFF" w:rsidR="1CAC5646">
        <w:rPr>
          <w:noProof w:val="0"/>
          <w:lang w:val="fr-CH"/>
        </w:rPr>
        <w:t xml:space="preserve"> équipe </w:t>
      </w:r>
      <w:r w:rsidRPr="5245EBFF" w:rsidR="1CAC5646">
        <w:rPr>
          <w:noProof w:val="0"/>
          <w:lang w:val="fr-CH"/>
        </w:rPr>
        <w:t>backend</w:t>
      </w:r>
      <w:r w:rsidRPr="5245EBFF" w:rsidR="1CAC5646">
        <w:rPr>
          <w:noProof w:val="0"/>
          <w:lang w:val="fr-CH"/>
        </w:rPr>
        <w:t>, qui s’occupait de la partie technique (comme les données, les connexions, etc.) ;</w:t>
      </w:r>
    </w:p>
    <w:p w:rsidR="229A3D06" w:rsidP="5245EBFF" w:rsidRDefault="229A3D06" w14:paraId="055A4ADD" w14:textId="796F820F">
      <w:pPr>
        <w:pStyle w:val="Retraitcorpsdetexte"/>
        <w:numPr>
          <w:ilvl w:val="0"/>
          <w:numId w:val="64"/>
        </w:numPr>
        <w:suppressLineNumbers w:val="0"/>
        <w:bidi w:val="0"/>
        <w:spacing w:before="0" w:beforeAutospacing="off" w:after="120" w:afterAutospacing="off" w:line="259" w:lineRule="auto"/>
        <w:ind w:right="0"/>
        <w:jc w:val="both"/>
        <w:rPr>
          <w:noProof w:val="0"/>
          <w:lang w:val="fr-CH"/>
        </w:rPr>
      </w:pPr>
      <w:r w:rsidRPr="5245EBFF" w:rsidR="229A3D06">
        <w:rPr>
          <w:noProof w:val="0"/>
          <w:lang w:val="fr-CH"/>
        </w:rPr>
        <w:t>Une</w:t>
      </w:r>
      <w:r w:rsidRPr="5245EBFF" w:rsidR="1CAC5646">
        <w:rPr>
          <w:noProof w:val="0"/>
          <w:lang w:val="fr-CH"/>
        </w:rPr>
        <w:t xml:space="preserve"> équipe </w:t>
      </w:r>
      <w:r w:rsidRPr="5245EBFF" w:rsidR="1CAC5646">
        <w:rPr>
          <w:noProof w:val="0"/>
          <w:lang w:val="fr-CH"/>
        </w:rPr>
        <w:t>frontend</w:t>
      </w:r>
      <w:r w:rsidRPr="5245EBFF" w:rsidR="1CAC5646">
        <w:rPr>
          <w:noProof w:val="0"/>
          <w:lang w:val="fr-CH"/>
        </w:rPr>
        <w:t>, qui s’occupait de ce que les utilisateurs allaient voir à l’écran.</w:t>
      </w:r>
    </w:p>
    <w:p w:rsidR="5245EBFF" w:rsidP="5245EBFF" w:rsidRDefault="5245EBFF" w14:paraId="260C386E" w14:textId="2DD2898B">
      <w:pPr>
        <w:pStyle w:val="Retraitcorpsdetexte"/>
        <w:suppressLineNumbers w:val="0"/>
        <w:bidi w:val="0"/>
        <w:spacing w:before="0" w:beforeAutospacing="off" w:after="120" w:afterAutospacing="off" w:line="259" w:lineRule="auto"/>
        <w:ind w:left="1494" w:right="0"/>
        <w:jc w:val="both"/>
        <w:rPr>
          <w:noProof w:val="0"/>
          <w:lang w:val="fr-CH"/>
        </w:rPr>
      </w:pPr>
    </w:p>
    <w:p w:rsidR="1CAC5646" w:rsidP="5245EBFF" w:rsidRDefault="1CAC5646" w14:paraId="57C8E491" w14:textId="182D2440">
      <w:pPr>
        <w:pStyle w:val="Retraitcorpsdetexte"/>
        <w:suppressLineNumbers w:val="0"/>
        <w:bidi w:val="0"/>
        <w:spacing w:before="0" w:beforeAutospacing="off" w:after="120" w:afterAutospacing="off" w:line="259" w:lineRule="auto"/>
        <w:ind w:left="1134" w:right="0"/>
        <w:jc w:val="both"/>
        <w:rPr>
          <w:noProof w:val="0"/>
          <w:lang w:val="fr-CH"/>
        </w:rPr>
      </w:pPr>
      <w:r w:rsidRPr="5245EBFF" w:rsidR="1CAC5646">
        <w:rPr>
          <w:noProof w:val="0"/>
          <w:lang w:val="fr-CH"/>
        </w:rPr>
        <w:t>À ce moment-là, la maque</w:t>
      </w:r>
      <w:r w:rsidRPr="5245EBFF" w:rsidR="1CAC5646">
        <w:rPr>
          <w:noProof w:val="0"/>
          <w:lang w:val="fr-CH"/>
        </w:rPr>
        <w:t xml:space="preserve">tte sur </w:t>
      </w:r>
      <w:r w:rsidRPr="5245EBFF" w:rsidR="1CAC5646">
        <w:rPr>
          <w:noProof w:val="0"/>
          <w:lang w:val="fr-CH"/>
        </w:rPr>
        <w:t>Figma</w:t>
      </w:r>
      <w:r w:rsidRPr="5245EBFF" w:rsidR="1CAC5646">
        <w:rPr>
          <w:noProof w:val="0"/>
          <w:lang w:val="fr-CH"/>
        </w:rPr>
        <w:t xml:space="preserve"> était presque finie. Il restait seulement deux ou trois </w:t>
      </w:r>
      <w:r w:rsidRPr="5245EBFF" w:rsidR="0E69AF30">
        <w:rPr>
          <w:noProof w:val="0"/>
          <w:lang w:val="fr-CH"/>
        </w:rPr>
        <w:t>détails</w:t>
      </w:r>
      <w:r w:rsidRPr="5245EBFF" w:rsidR="1CAC5646">
        <w:rPr>
          <w:noProof w:val="0"/>
          <w:lang w:val="fr-CH"/>
        </w:rPr>
        <w:t xml:space="preserve"> à corriger pour qu’elle soit complètement terminée et prête à être utilisée pour le reste du projet.</w:t>
      </w:r>
    </w:p>
    <w:p w:rsidR="5245EBFF" w:rsidP="5245EBFF" w:rsidRDefault="5245EBFF" w14:paraId="66E97F33" w14:textId="70BF3E5E">
      <w:pPr>
        <w:pStyle w:val="Retraitcorpsdetexte"/>
        <w:suppressLineNumbers w:val="0"/>
        <w:bidi w:val="0"/>
        <w:spacing w:before="0" w:beforeAutospacing="off" w:after="120" w:afterAutospacing="off" w:line="259" w:lineRule="auto"/>
        <w:ind w:left="1134" w:right="0"/>
        <w:jc w:val="both"/>
        <w:rPr>
          <w:noProof w:val="0"/>
          <w:lang w:val="fr-CH"/>
        </w:rPr>
      </w:pPr>
    </w:p>
    <w:p w:rsidR="553D420C" w:rsidP="5245EBFF" w:rsidRDefault="553D420C" w14:paraId="3AD0F21C" w14:textId="6D414264">
      <w:pPr>
        <w:pStyle w:val="Titre2"/>
        <w:suppressLineNumbers w:val="0"/>
        <w:bidi w:val="0"/>
        <w:spacing w:before="120" w:beforeAutospacing="off" w:after="60" w:afterAutospacing="off" w:line="259" w:lineRule="auto"/>
        <w:ind w:left="1134" w:right="0" w:hanging="567"/>
        <w:jc w:val="left"/>
        <w:rPr/>
      </w:pPr>
      <w:bookmarkStart w:name="_Toc739179803" w:id="1021403696"/>
      <w:r w:rsidR="553D420C">
        <w:rPr/>
        <w:t>Fronten</w:t>
      </w:r>
      <w:r w:rsidR="553D420C">
        <w:rPr/>
        <w:t>d</w:t>
      </w:r>
      <w:bookmarkEnd w:id="1021403696"/>
      <w:r w:rsidR="553D420C">
        <w:rPr/>
        <w:t xml:space="preserve"> </w:t>
      </w:r>
    </w:p>
    <w:p w:rsidR="3FE2DEC5" w:rsidP="5245EBFF" w:rsidRDefault="3FE2DEC5" w14:paraId="3985A7D4" w14:textId="0BCE693E">
      <w:pPr>
        <w:bidi w:val="0"/>
        <w:spacing w:before="240" w:beforeAutospacing="off" w:after="240" w:afterAutospacing="off"/>
        <w:ind w:left="1134"/>
        <w:jc w:val="both"/>
      </w:pPr>
      <w:r w:rsidRPr="5245EBFF" w:rsidR="3FE2DEC5">
        <w:rPr>
          <w:noProof w:val="0"/>
          <w:lang w:val="fr-CH"/>
        </w:rPr>
        <w:t>Le développement du frontend a constitué une étape essentielle du projet, puisqu’il représente l’interface directe entre l’utilisateur et l’application. L’objectif principal était de concevoir une expérience utilisateur fluide, intuitive et visuellement cohérente, tout en garantissant la réactivité et la compatibilité multiplateforme grâce à une architecture moderne et modulable.</w:t>
      </w:r>
    </w:p>
    <w:p w:rsidR="5245EBFF" w:rsidP="5245EBFF" w:rsidRDefault="5245EBFF" w14:paraId="043A52D3" w14:textId="373F0C21">
      <w:pPr>
        <w:bidi w:val="0"/>
        <w:spacing w:before="240" w:beforeAutospacing="off" w:after="240" w:afterAutospacing="off"/>
        <w:ind w:left="1134"/>
        <w:rPr>
          <w:b w:val="1"/>
          <w:bCs w:val="1"/>
          <w:noProof w:val="0"/>
          <w:sz w:val="24"/>
          <w:szCs w:val="24"/>
          <w:lang w:val="fr-CH"/>
        </w:rPr>
      </w:pPr>
    </w:p>
    <w:p w:rsidR="3FE2DEC5" w:rsidP="5245EBFF" w:rsidRDefault="3FE2DEC5" w14:paraId="3FA9367A" w14:textId="512416F1">
      <w:pPr>
        <w:bidi w:val="0"/>
        <w:spacing w:before="240" w:beforeAutospacing="off" w:after="240" w:afterAutospacing="off"/>
        <w:ind w:left="1134"/>
        <w:rPr>
          <w:b w:val="1"/>
          <w:bCs w:val="1"/>
          <w:noProof w:val="0"/>
          <w:sz w:val="20"/>
          <w:szCs w:val="20"/>
          <w:lang w:val="fr-CH"/>
        </w:rPr>
      </w:pPr>
      <w:r w:rsidRPr="5245EBFF" w:rsidR="3FE2DEC5">
        <w:rPr>
          <w:b w:val="1"/>
          <w:bCs w:val="1"/>
          <w:noProof w:val="0"/>
          <w:sz w:val="20"/>
          <w:szCs w:val="20"/>
          <w:lang w:val="fr-CH"/>
        </w:rPr>
        <w:t>Choix technologiques</w:t>
      </w:r>
    </w:p>
    <w:p w:rsidR="3FE2DEC5" w:rsidP="5245EBFF" w:rsidRDefault="3FE2DEC5" w14:paraId="45D4657C" w14:textId="3AD184A9">
      <w:pPr>
        <w:pStyle w:val="Normal"/>
        <w:bidi w:val="0"/>
        <w:spacing w:before="240" w:beforeAutospacing="off" w:after="240" w:afterAutospacing="off"/>
        <w:ind w:left="1134"/>
        <w:rPr>
          <w:b w:val="0"/>
          <w:bCs w:val="0"/>
          <w:noProof w:val="0"/>
          <w:sz w:val="20"/>
          <w:szCs w:val="20"/>
          <w:lang w:val="fr-CH"/>
        </w:rPr>
      </w:pPr>
      <w:r w:rsidRPr="5245EBFF" w:rsidR="3FE2DEC5">
        <w:rPr>
          <w:b w:val="0"/>
          <w:bCs w:val="0"/>
          <w:noProof w:val="0"/>
          <w:sz w:val="20"/>
          <w:szCs w:val="20"/>
          <w:lang w:val="fr-CH"/>
        </w:rPr>
        <w:t>Après une discussion au sein de l’équipe et en cohérence avec les compétences de chacun, nous avons opté pour les technologies suivantes :</w:t>
      </w:r>
    </w:p>
    <w:p w:rsidR="3FE2DEC5" w:rsidP="5245EBFF" w:rsidRDefault="3FE2DEC5" w14:paraId="051F19F9" w14:textId="5C1A6EAF">
      <w:pPr>
        <w:pStyle w:val="ListParagraph"/>
        <w:numPr>
          <w:ilvl w:val="0"/>
          <w:numId w:val="76"/>
        </w:numPr>
        <w:bidi w:val="0"/>
        <w:spacing w:before="240" w:beforeAutospacing="off" w:after="240" w:afterAutospacing="off"/>
        <w:rPr>
          <w:b w:val="0"/>
          <w:bCs w:val="0"/>
          <w:noProof w:val="0"/>
          <w:sz w:val="20"/>
          <w:szCs w:val="20"/>
          <w:lang w:val="fr-CH"/>
        </w:rPr>
      </w:pPr>
      <w:r w:rsidRPr="5245EBFF" w:rsidR="3FE2DEC5">
        <w:rPr>
          <w:b w:val="1"/>
          <w:bCs w:val="1"/>
          <w:noProof w:val="0"/>
          <w:sz w:val="20"/>
          <w:szCs w:val="20"/>
          <w:lang w:val="fr-CH"/>
        </w:rPr>
        <w:t>HTML / CSS :</w:t>
      </w:r>
      <w:r w:rsidRPr="5245EBFF" w:rsidR="3FE2DEC5">
        <w:rPr>
          <w:b w:val="0"/>
          <w:bCs w:val="0"/>
          <w:noProof w:val="0"/>
          <w:sz w:val="20"/>
          <w:szCs w:val="20"/>
          <w:lang w:val="fr-CH"/>
        </w:rPr>
        <w:t xml:space="preserve"> pour la structure et la mise en page des composants, en s’appuyant sur </w:t>
      </w:r>
      <w:r w:rsidRPr="5245EBFF" w:rsidR="3FE2DEC5">
        <w:rPr>
          <w:b w:val="0"/>
          <w:bCs w:val="0"/>
          <w:noProof w:val="0"/>
          <w:sz w:val="20"/>
          <w:szCs w:val="20"/>
          <w:lang w:val="fr-CH"/>
        </w:rPr>
        <w:t>Flexbox</w:t>
      </w:r>
      <w:r w:rsidRPr="5245EBFF" w:rsidR="3FE2DEC5">
        <w:rPr>
          <w:b w:val="0"/>
          <w:bCs w:val="0"/>
          <w:noProof w:val="0"/>
          <w:sz w:val="20"/>
          <w:szCs w:val="20"/>
          <w:lang w:val="fr-CH"/>
        </w:rPr>
        <w:t xml:space="preserve"> et </w:t>
      </w:r>
      <w:r w:rsidRPr="5245EBFF" w:rsidR="3FE2DEC5">
        <w:rPr>
          <w:b w:val="0"/>
          <w:bCs w:val="0"/>
          <w:noProof w:val="0"/>
          <w:sz w:val="20"/>
          <w:szCs w:val="20"/>
          <w:lang w:val="fr-CH"/>
        </w:rPr>
        <w:t>Grid</w:t>
      </w:r>
      <w:r w:rsidRPr="5245EBFF" w:rsidR="3FE2DEC5">
        <w:rPr>
          <w:b w:val="0"/>
          <w:bCs w:val="0"/>
          <w:noProof w:val="0"/>
          <w:sz w:val="20"/>
          <w:szCs w:val="20"/>
          <w:lang w:val="fr-CH"/>
        </w:rPr>
        <w:t xml:space="preserve"> pour un </w:t>
      </w:r>
      <w:r w:rsidRPr="5245EBFF" w:rsidR="3FE2DEC5">
        <w:rPr>
          <w:b w:val="0"/>
          <w:bCs w:val="0"/>
          <w:noProof w:val="0"/>
          <w:sz w:val="20"/>
          <w:szCs w:val="20"/>
          <w:lang w:val="fr-CH"/>
        </w:rPr>
        <w:t>layout</w:t>
      </w:r>
      <w:r w:rsidRPr="5245EBFF" w:rsidR="3FE2DEC5">
        <w:rPr>
          <w:b w:val="0"/>
          <w:bCs w:val="0"/>
          <w:noProof w:val="0"/>
          <w:sz w:val="20"/>
          <w:szCs w:val="20"/>
          <w:lang w:val="fr-CH"/>
        </w:rPr>
        <w:t xml:space="preserve"> responsive.</w:t>
      </w:r>
    </w:p>
    <w:p w:rsidR="3FE2DEC5" w:rsidP="5245EBFF" w:rsidRDefault="3FE2DEC5" w14:paraId="03C744B7" w14:textId="1E54E6C1">
      <w:pPr>
        <w:pStyle w:val="ListParagraph"/>
        <w:numPr>
          <w:ilvl w:val="0"/>
          <w:numId w:val="77"/>
        </w:numPr>
        <w:bidi w:val="0"/>
        <w:spacing w:before="240" w:beforeAutospacing="off" w:after="240" w:afterAutospacing="off"/>
        <w:rPr>
          <w:b w:val="0"/>
          <w:bCs w:val="0"/>
          <w:noProof w:val="0"/>
          <w:sz w:val="20"/>
          <w:szCs w:val="20"/>
          <w:lang w:val="fr-CH"/>
        </w:rPr>
      </w:pPr>
      <w:r w:rsidRPr="5245EBFF" w:rsidR="3FE2DEC5">
        <w:rPr>
          <w:b w:val="1"/>
          <w:bCs w:val="1"/>
          <w:noProof w:val="0"/>
          <w:sz w:val="20"/>
          <w:szCs w:val="20"/>
          <w:lang w:val="fr-CH"/>
        </w:rPr>
        <w:t>Vue.js (</w:t>
      </w:r>
      <w:r w:rsidRPr="5245EBFF" w:rsidR="3FE2DEC5">
        <w:rPr>
          <w:b w:val="1"/>
          <w:bCs w:val="1"/>
          <w:noProof w:val="0"/>
          <w:sz w:val="20"/>
          <w:szCs w:val="20"/>
          <w:lang w:val="fr-CH"/>
        </w:rPr>
        <w:t>framework</w:t>
      </w:r>
      <w:r w:rsidRPr="5245EBFF" w:rsidR="3FE2DEC5">
        <w:rPr>
          <w:b w:val="1"/>
          <w:bCs w:val="1"/>
          <w:noProof w:val="0"/>
          <w:sz w:val="20"/>
          <w:szCs w:val="20"/>
          <w:lang w:val="fr-CH"/>
        </w:rPr>
        <w:t xml:space="preserve"> JavaScript) :</w:t>
      </w:r>
      <w:r w:rsidRPr="5245EBFF" w:rsidR="3FE2DEC5">
        <w:rPr>
          <w:b w:val="0"/>
          <w:bCs w:val="0"/>
          <w:noProof w:val="0"/>
          <w:sz w:val="20"/>
          <w:szCs w:val="20"/>
          <w:lang w:val="fr-CH"/>
        </w:rPr>
        <w:t xml:space="preserve"> utilisé pour certaines pages nécessitant une réactivité dynamique (par exemple : carte interactive, profil utilisateur avec graphique, etc.). Vue a permis de faciliter la gestion des composants, des états locaux, et l’affichage conditionnel.</w:t>
      </w:r>
    </w:p>
    <w:p w:rsidR="3FE2DEC5" w:rsidP="5245EBFF" w:rsidRDefault="3FE2DEC5" w14:paraId="504EBDE4" w14:textId="148DDF58">
      <w:pPr>
        <w:pStyle w:val="ListParagraph"/>
        <w:numPr>
          <w:ilvl w:val="0"/>
          <w:numId w:val="78"/>
        </w:numPr>
        <w:bidi w:val="0"/>
        <w:spacing w:before="240" w:beforeAutospacing="off" w:after="240" w:afterAutospacing="off"/>
        <w:rPr>
          <w:b w:val="0"/>
          <w:bCs w:val="0"/>
          <w:noProof w:val="0"/>
          <w:sz w:val="20"/>
          <w:szCs w:val="20"/>
          <w:lang w:val="fr-CH"/>
        </w:rPr>
      </w:pPr>
      <w:r w:rsidRPr="5245EBFF" w:rsidR="3FE2DEC5">
        <w:rPr>
          <w:b w:val="1"/>
          <w:bCs w:val="1"/>
          <w:noProof w:val="0"/>
          <w:sz w:val="20"/>
          <w:szCs w:val="20"/>
          <w:lang w:val="fr-CH"/>
        </w:rPr>
        <w:t>JavaScript natif :</w:t>
      </w:r>
      <w:r w:rsidRPr="5245EBFF" w:rsidR="3FE2DEC5">
        <w:rPr>
          <w:b w:val="0"/>
          <w:bCs w:val="0"/>
          <w:noProof w:val="0"/>
          <w:sz w:val="20"/>
          <w:szCs w:val="20"/>
          <w:lang w:val="fr-CH"/>
        </w:rPr>
        <w:t xml:space="preserve"> pour les interactions simples ne nécessitant pas un </w:t>
      </w:r>
      <w:r w:rsidRPr="5245EBFF" w:rsidR="3FE2DEC5">
        <w:rPr>
          <w:b w:val="0"/>
          <w:bCs w:val="0"/>
          <w:noProof w:val="0"/>
          <w:sz w:val="20"/>
          <w:szCs w:val="20"/>
          <w:lang w:val="fr-CH"/>
        </w:rPr>
        <w:t>framework</w:t>
      </w:r>
      <w:r w:rsidRPr="5245EBFF" w:rsidR="3FE2DEC5">
        <w:rPr>
          <w:b w:val="0"/>
          <w:bCs w:val="0"/>
          <w:noProof w:val="0"/>
          <w:sz w:val="20"/>
          <w:szCs w:val="20"/>
          <w:lang w:val="fr-CH"/>
        </w:rPr>
        <w:t xml:space="preserve"> complet.</w:t>
      </w:r>
    </w:p>
    <w:p w:rsidR="3FE2DEC5" w:rsidP="5245EBFF" w:rsidRDefault="3FE2DEC5" w14:paraId="1FD80405" w14:textId="5E74EFBF">
      <w:pPr>
        <w:pStyle w:val="ListParagraph"/>
        <w:numPr>
          <w:ilvl w:val="0"/>
          <w:numId w:val="79"/>
        </w:numPr>
        <w:bidi w:val="0"/>
        <w:spacing w:before="240" w:beforeAutospacing="off" w:after="240" w:afterAutospacing="off"/>
        <w:rPr>
          <w:b w:val="0"/>
          <w:bCs w:val="0"/>
          <w:noProof w:val="0"/>
          <w:sz w:val="20"/>
          <w:szCs w:val="20"/>
          <w:lang w:val="fr-CH"/>
        </w:rPr>
      </w:pPr>
      <w:r w:rsidRPr="5245EBFF" w:rsidR="3FE2DEC5">
        <w:rPr>
          <w:b w:val="1"/>
          <w:bCs w:val="1"/>
          <w:noProof w:val="0"/>
          <w:sz w:val="20"/>
          <w:szCs w:val="20"/>
          <w:lang w:val="fr-CH"/>
        </w:rPr>
        <w:t>CSS :</w:t>
      </w:r>
      <w:r w:rsidRPr="5245EBFF" w:rsidR="3FE2DEC5">
        <w:rPr>
          <w:b w:val="0"/>
          <w:bCs w:val="0"/>
          <w:noProof w:val="0"/>
          <w:sz w:val="20"/>
          <w:szCs w:val="20"/>
          <w:lang w:val="fr-CH"/>
        </w:rPr>
        <w:t xml:space="preserve"> pour certains styles complexes, facilitant la maintenance et la réutilisabilité du code CSS.</w:t>
      </w:r>
    </w:p>
    <w:p w:rsidR="3FE2DEC5" w:rsidP="5245EBFF" w:rsidRDefault="3FE2DEC5" w14:paraId="2710584B" w14:textId="448E88FA">
      <w:pPr>
        <w:pStyle w:val="Normal"/>
        <w:bidi w:val="0"/>
        <w:spacing w:before="240" w:beforeAutospacing="off" w:after="240" w:afterAutospacing="off"/>
        <w:ind w:left="1134"/>
        <w:rPr>
          <w:b w:val="0"/>
          <w:bCs w:val="0"/>
          <w:noProof w:val="0"/>
          <w:sz w:val="20"/>
          <w:szCs w:val="20"/>
          <w:lang w:val="fr-CH"/>
        </w:rPr>
      </w:pPr>
      <w:r w:rsidRPr="5245EBFF" w:rsidR="3FE2DEC5">
        <w:rPr>
          <w:b w:val="0"/>
          <w:bCs w:val="0"/>
          <w:noProof w:val="0"/>
          <w:sz w:val="20"/>
          <w:szCs w:val="20"/>
          <w:lang w:val="fr-CH"/>
        </w:rPr>
        <w:t>Ce choix a permis de maintenir une courbe d’apprentissage maîtrisée tout en respectant les exigences fonctionnelles du projet.</w:t>
      </w:r>
    </w:p>
    <w:p w:rsidR="20F83868" w:rsidP="5245EBFF" w:rsidRDefault="20F83868" w14:paraId="50D3FA2A" w14:textId="05E980BF">
      <w:pPr>
        <w:bidi w:val="0"/>
        <w:spacing w:before="240" w:beforeAutospacing="off" w:after="240" w:afterAutospacing="off"/>
        <w:ind w:left="1134"/>
        <w:rPr>
          <w:b w:val="1"/>
          <w:bCs w:val="1"/>
          <w:noProof w:val="0"/>
          <w:sz w:val="20"/>
          <w:szCs w:val="20"/>
          <w:lang w:val="fr-CH"/>
        </w:rPr>
      </w:pPr>
      <w:r w:rsidRPr="5245EBFF" w:rsidR="20F83868">
        <w:rPr>
          <w:b w:val="1"/>
          <w:bCs w:val="1"/>
          <w:noProof w:val="0"/>
          <w:sz w:val="20"/>
          <w:szCs w:val="20"/>
          <w:lang w:val="fr-CH"/>
        </w:rPr>
        <w:t>Organisation des pages</w:t>
      </w:r>
    </w:p>
    <w:p w:rsidR="20F83868" w:rsidP="5245EBFF" w:rsidRDefault="20F83868" w14:paraId="3EF6161D" w14:textId="6094FFD1">
      <w:pPr>
        <w:pStyle w:val="Normal"/>
        <w:bidi w:val="0"/>
        <w:spacing w:before="240" w:beforeAutospacing="off" w:after="240" w:afterAutospacing="off"/>
        <w:ind w:left="1134"/>
        <w:rPr>
          <w:b w:val="0"/>
          <w:bCs w:val="0"/>
          <w:noProof w:val="0"/>
          <w:sz w:val="20"/>
          <w:szCs w:val="20"/>
          <w:lang w:val="fr-CH"/>
        </w:rPr>
      </w:pPr>
      <w:r w:rsidRPr="5245EBFF" w:rsidR="20F83868">
        <w:rPr>
          <w:b w:val="0"/>
          <w:bCs w:val="0"/>
          <w:noProof w:val="0"/>
          <w:sz w:val="20"/>
          <w:szCs w:val="20"/>
          <w:lang w:val="fr-CH"/>
        </w:rPr>
        <w:t>Le frontend du site se compose de plusieurs pages principales, chacune correspondant à une fonctionnalité spécifique de l'application.</w:t>
      </w:r>
    </w:p>
    <w:p w:rsidR="20F83868" w:rsidP="5245EBFF" w:rsidRDefault="20F83868" w14:paraId="1E56FA2E" w14:textId="1FBF0E15">
      <w:pPr>
        <w:pStyle w:val="ListParagraph"/>
        <w:numPr>
          <w:ilvl w:val="0"/>
          <w:numId w:val="88"/>
        </w:numPr>
        <w:bidi w:val="0"/>
        <w:spacing w:before="240" w:beforeAutospacing="off" w:after="240" w:afterAutospacing="off"/>
        <w:rPr>
          <w:b w:val="0"/>
          <w:bCs w:val="0"/>
          <w:noProof w:val="0"/>
          <w:sz w:val="20"/>
          <w:szCs w:val="20"/>
          <w:lang w:val="fr-CH"/>
        </w:rPr>
      </w:pPr>
      <w:r w:rsidRPr="5245EBFF" w:rsidR="20F83868">
        <w:rPr>
          <w:b w:val="0"/>
          <w:bCs w:val="0"/>
          <w:noProof w:val="0"/>
          <w:sz w:val="20"/>
          <w:szCs w:val="20"/>
          <w:lang w:val="fr-CH"/>
        </w:rPr>
        <w:t xml:space="preserve">La </w:t>
      </w:r>
      <w:r w:rsidRPr="5245EBFF" w:rsidR="20F83868">
        <w:rPr>
          <w:b w:val="1"/>
          <w:bCs w:val="1"/>
          <w:noProof w:val="0"/>
          <w:sz w:val="20"/>
          <w:szCs w:val="20"/>
          <w:lang w:val="fr-CH"/>
        </w:rPr>
        <w:t>page de login</w:t>
      </w:r>
      <w:r w:rsidRPr="5245EBFF" w:rsidR="20F83868">
        <w:rPr>
          <w:b w:val="0"/>
          <w:bCs w:val="0"/>
          <w:noProof w:val="0"/>
          <w:sz w:val="20"/>
          <w:szCs w:val="20"/>
          <w:lang w:val="fr-CH"/>
        </w:rPr>
        <w:t xml:space="preserve"> permet à l’utilisateur de se connecter via un formulaire simple.</w:t>
      </w:r>
    </w:p>
    <w:p w:rsidR="20F83868" w:rsidP="5245EBFF" w:rsidRDefault="20F83868" w14:paraId="4E9B30A6" w14:textId="29E122CE">
      <w:pPr>
        <w:pStyle w:val="ListParagraph"/>
        <w:numPr>
          <w:ilvl w:val="0"/>
          <w:numId w:val="89"/>
        </w:numPr>
        <w:bidi w:val="0"/>
        <w:spacing w:before="240" w:beforeAutospacing="off" w:after="240" w:afterAutospacing="off"/>
        <w:rPr>
          <w:b w:val="0"/>
          <w:bCs w:val="0"/>
          <w:noProof w:val="0"/>
          <w:sz w:val="20"/>
          <w:szCs w:val="20"/>
          <w:lang w:val="fr-CH"/>
        </w:rPr>
      </w:pPr>
      <w:r w:rsidRPr="5245EBFF" w:rsidR="20F83868">
        <w:rPr>
          <w:b w:val="0"/>
          <w:bCs w:val="0"/>
          <w:noProof w:val="0"/>
          <w:sz w:val="20"/>
          <w:szCs w:val="20"/>
          <w:lang w:val="fr-CH"/>
        </w:rPr>
        <w:t xml:space="preserve">La </w:t>
      </w:r>
      <w:r w:rsidRPr="5245EBFF" w:rsidR="20F83868">
        <w:rPr>
          <w:b w:val="1"/>
          <w:bCs w:val="1"/>
          <w:noProof w:val="0"/>
          <w:sz w:val="20"/>
          <w:szCs w:val="20"/>
          <w:lang w:val="fr-CH"/>
        </w:rPr>
        <w:t>page d’inscription</w:t>
      </w:r>
      <w:r w:rsidRPr="5245EBFF" w:rsidR="20F83868">
        <w:rPr>
          <w:b w:val="0"/>
          <w:bCs w:val="0"/>
          <w:noProof w:val="0"/>
          <w:sz w:val="20"/>
          <w:szCs w:val="20"/>
          <w:lang w:val="fr-CH"/>
        </w:rPr>
        <w:t xml:space="preserve"> offre la création de compte avec validation de base.</w:t>
      </w:r>
    </w:p>
    <w:p w:rsidR="20F83868" w:rsidP="5245EBFF" w:rsidRDefault="20F83868" w14:paraId="7126EBD6" w14:textId="1451BFD4">
      <w:pPr>
        <w:pStyle w:val="ListParagraph"/>
        <w:numPr>
          <w:ilvl w:val="0"/>
          <w:numId w:val="90"/>
        </w:numPr>
        <w:bidi w:val="0"/>
        <w:spacing w:before="240" w:beforeAutospacing="off" w:after="240" w:afterAutospacing="off"/>
        <w:rPr>
          <w:b w:val="0"/>
          <w:bCs w:val="0"/>
          <w:noProof w:val="0"/>
          <w:sz w:val="20"/>
          <w:szCs w:val="20"/>
          <w:lang w:val="fr-CH"/>
        </w:rPr>
      </w:pPr>
      <w:r w:rsidRPr="5245EBFF" w:rsidR="20F83868">
        <w:rPr>
          <w:b w:val="0"/>
          <w:bCs w:val="0"/>
          <w:noProof w:val="0"/>
          <w:sz w:val="20"/>
          <w:szCs w:val="20"/>
          <w:lang w:val="fr-CH"/>
        </w:rPr>
        <w:t xml:space="preserve">La </w:t>
      </w:r>
      <w:r w:rsidRPr="5245EBFF" w:rsidR="20F83868">
        <w:rPr>
          <w:b w:val="1"/>
          <w:bCs w:val="1"/>
          <w:noProof w:val="0"/>
          <w:sz w:val="20"/>
          <w:szCs w:val="20"/>
          <w:lang w:val="fr-CH"/>
        </w:rPr>
        <w:t>page d’accueil</w:t>
      </w:r>
      <w:r w:rsidRPr="5245EBFF" w:rsidR="20F83868">
        <w:rPr>
          <w:b w:val="0"/>
          <w:bCs w:val="0"/>
          <w:noProof w:val="0"/>
          <w:sz w:val="20"/>
          <w:szCs w:val="20"/>
          <w:lang w:val="fr-CH"/>
        </w:rPr>
        <w:t xml:space="preserve"> affiche une carte interactive des sites UNESCO avec une barre de recherche intégrée.</w:t>
      </w:r>
    </w:p>
    <w:p w:rsidR="20F83868" w:rsidP="5245EBFF" w:rsidRDefault="20F83868" w14:paraId="4760FF89" w14:textId="1373B305">
      <w:pPr>
        <w:pStyle w:val="ListParagraph"/>
        <w:numPr>
          <w:ilvl w:val="0"/>
          <w:numId w:val="91"/>
        </w:numPr>
        <w:bidi w:val="0"/>
        <w:spacing w:before="240" w:beforeAutospacing="off" w:after="240" w:afterAutospacing="off"/>
        <w:rPr>
          <w:b w:val="0"/>
          <w:bCs w:val="0"/>
          <w:noProof w:val="0"/>
          <w:sz w:val="20"/>
          <w:szCs w:val="20"/>
          <w:lang w:val="fr-CH"/>
        </w:rPr>
      </w:pPr>
      <w:r w:rsidRPr="5245EBFF" w:rsidR="20F83868">
        <w:rPr>
          <w:b w:val="0"/>
          <w:bCs w:val="0"/>
          <w:noProof w:val="0"/>
          <w:sz w:val="20"/>
          <w:szCs w:val="20"/>
          <w:lang w:val="fr-CH"/>
        </w:rPr>
        <w:t xml:space="preserve">La </w:t>
      </w:r>
      <w:r w:rsidRPr="5245EBFF" w:rsidR="20F83868">
        <w:rPr>
          <w:b w:val="1"/>
          <w:bCs w:val="1"/>
          <w:noProof w:val="0"/>
          <w:sz w:val="20"/>
          <w:szCs w:val="20"/>
          <w:lang w:val="fr-CH"/>
        </w:rPr>
        <w:t>page de profil utilisateur</w:t>
      </w:r>
      <w:r w:rsidRPr="5245EBFF" w:rsidR="20F83868">
        <w:rPr>
          <w:b w:val="0"/>
          <w:bCs w:val="0"/>
          <w:noProof w:val="0"/>
          <w:sz w:val="20"/>
          <w:szCs w:val="20"/>
          <w:lang w:val="fr-CH"/>
        </w:rPr>
        <w:t xml:space="preserve"> regroupe les sites visités, les favoris, un historique et deux graphiques d’activité.</w:t>
      </w:r>
    </w:p>
    <w:p w:rsidR="20F83868" w:rsidP="5245EBFF" w:rsidRDefault="20F83868" w14:paraId="355D2CAF" w14:textId="4489F644">
      <w:pPr>
        <w:pStyle w:val="ListParagraph"/>
        <w:numPr>
          <w:ilvl w:val="0"/>
          <w:numId w:val="92"/>
        </w:numPr>
        <w:bidi w:val="0"/>
        <w:spacing w:before="240" w:beforeAutospacing="off" w:after="240" w:afterAutospacing="off"/>
        <w:rPr>
          <w:b w:val="0"/>
          <w:bCs w:val="0"/>
          <w:noProof w:val="0"/>
          <w:sz w:val="20"/>
          <w:szCs w:val="20"/>
          <w:lang w:val="fr-CH"/>
        </w:rPr>
      </w:pPr>
      <w:r w:rsidRPr="5245EBFF" w:rsidR="20F83868">
        <w:rPr>
          <w:b w:val="0"/>
          <w:bCs w:val="0"/>
          <w:noProof w:val="0"/>
          <w:sz w:val="20"/>
          <w:szCs w:val="20"/>
          <w:lang w:val="fr-CH"/>
        </w:rPr>
        <w:t xml:space="preserve">La </w:t>
      </w:r>
      <w:r w:rsidRPr="5245EBFF" w:rsidR="20F83868">
        <w:rPr>
          <w:b w:val="1"/>
          <w:bCs w:val="1"/>
          <w:noProof w:val="0"/>
          <w:sz w:val="20"/>
          <w:szCs w:val="20"/>
          <w:lang w:val="fr-CH"/>
        </w:rPr>
        <w:t>page des informations personnelles</w:t>
      </w:r>
      <w:r w:rsidRPr="5245EBFF" w:rsidR="20F83868">
        <w:rPr>
          <w:b w:val="0"/>
          <w:bCs w:val="0"/>
          <w:noProof w:val="0"/>
          <w:sz w:val="20"/>
          <w:szCs w:val="20"/>
          <w:lang w:val="fr-CH"/>
        </w:rPr>
        <w:t xml:space="preserve"> permet de modifier les données de profil (nom, prénom, </w:t>
      </w:r>
      <w:r w:rsidRPr="5245EBFF" w:rsidR="20F83868">
        <w:rPr>
          <w:b w:val="0"/>
          <w:bCs w:val="0"/>
          <w:noProof w:val="0"/>
          <w:sz w:val="20"/>
          <w:szCs w:val="20"/>
          <w:lang w:val="fr-CH"/>
        </w:rPr>
        <w:t>email</w:t>
      </w:r>
      <w:r w:rsidRPr="5245EBFF" w:rsidR="20F83868">
        <w:rPr>
          <w:b w:val="0"/>
          <w:bCs w:val="0"/>
          <w:noProof w:val="0"/>
          <w:sz w:val="20"/>
          <w:szCs w:val="20"/>
          <w:lang w:val="fr-CH"/>
        </w:rPr>
        <w:t>).</w:t>
      </w:r>
    </w:p>
    <w:p w:rsidR="20F83868" w:rsidP="5245EBFF" w:rsidRDefault="20F83868" w14:paraId="1CD3CA90" w14:textId="7CA5ABEB">
      <w:pPr>
        <w:pStyle w:val="ListParagraph"/>
        <w:numPr>
          <w:ilvl w:val="0"/>
          <w:numId w:val="93"/>
        </w:numPr>
        <w:bidi w:val="0"/>
        <w:spacing w:before="240" w:beforeAutospacing="off" w:after="240" w:afterAutospacing="off"/>
        <w:rPr>
          <w:b w:val="0"/>
          <w:bCs w:val="0"/>
          <w:noProof w:val="0"/>
          <w:sz w:val="20"/>
          <w:szCs w:val="20"/>
          <w:lang w:val="fr-CH"/>
        </w:rPr>
      </w:pPr>
      <w:r w:rsidRPr="5245EBFF" w:rsidR="20F83868">
        <w:rPr>
          <w:b w:val="0"/>
          <w:bCs w:val="0"/>
          <w:noProof w:val="0"/>
          <w:sz w:val="20"/>
          <w:szCs w:val="20"/>
          <w:lang w:val="fr-CH"/>
        </w:rPr>
        <w:t xml:space="preserve">La </w:t>
      </w:r>
      <w:r w:rsidRPr="5245EBFF" w:rsidR="20F83868">
        <w:rPr>
          <w:b w:val="1"/>
          <w:bCs w:val="1"/>
          <w:noProof w:val="0"/>
          <w:sz w:val="20"/>
          <w:szCs w:val="20"/>
          <w:lang w:val="fr-CH"/>
        </w:rPr>
        <w:t>page de sécurité</w:t>
      </w:r>
      <w:r w:rsidRPr="5245EBFF" w:rsidR="20F83868">
        <w:rPr>
          <w:b w:val="0"/>
          <w:bCs w:val="0"/>
          <w:noProof w:val="0"/>
          <w:sz w:val="20"/>
          <w:szCs w:val="20"/>
          <w:lang w:val="fr-CH"/>
        </w:rPr>
        <w:t xml:space="preserve"> donne accès aux paramètres comme le mot de passe et l’activation de la double authentification.</w:t>
      </w:r>
    </w:p>
    <w:p w:rsidR="20F83868" w:rsidP="5245EBFF" w:rsidRDefault="20F83868" w14:paraId="752BD674" w14:textId="1136C036">
      <w:pPr>
        <w:pStyle w:val="ListParagraph"/>
        <w:numPr>
          <w:ilvl w:val="0"/>
          <w:numId w:val="94"/>
        </w:numPr>
        <w:bidi w:val="0"/>
        <w:spacing w:before="240" w:beforeAutospacing="off" w:after="240" w:afterAutospacing="off"/>
        <w:rPr>
          <w:b w:val="0"/>
          <w:bCs w:val="0"/>
          <w:noProof w:val="0"/>
          <w:sz w:val="20"/>
          <w:szCs w:val="20"/>
          <w:lang w:val="fr-CH"/>
        </w:rPr>
      </w:pPr>
      <w:r w:rsidRPr="5245EBFF" w:rsidR="20F83868">
        <w:rPr>
          <w:b w:val="0"/>
          <w:bCs w:val="0"/>
          <w:noProof w:val="0"/>
          <w:sz w:val="20"/>
          <w:szCs w:val="20"/>
          <w:lang w:val="fr-CH"/>
        </w:rPr>
        <w:t xml:space="preserve">La </w:t>
      </w:r>
      <w:r w:rsidRPr="5245EBFF" w:rsidR="20F83868">
        <w:rPr>
          <w:b w:val="1"/>
          <w:bCs w:val="1"/>
          <w:noProof w:val="0"/>
          <w:sz w:val="20"/>
          <w:szCs w:val="20"/>
          <w:lang w:val="fr-CH"/>
        </w:rPr>
        <w:t>page de vérification 2FA,</w:t>
      </w:r>
      <w:r w:rsidRPr="5245EBFF" w:rsidR="20F83868">
        <w:rPr>
          <w:b w:val="0"/>
          <w:bCs w:val="0"/>
          <w:noProof w:val="0"/>
          <w:sz w:val="20"/>
          <w:szCs w:val="20"/>
          <w:lang w:val="fr-CH"/>
        </w:rPr>
        <w:t xml:space="preserve"> ajoutée en cours de projet, permet de confirmer l’identité de l’utilisateur via un code.</w:t>
      </w:r>
    </w:p>
    <w:p w:rsidR="20F83868" w:rsidP="5245EBFF" w:rsidRDefault="20F83868" w14:paraId="49F3E705" w14:textId="67328605">
      <w:pPr>
        <w:pStyle w:val="ListParagraph"/>
        <w:numPr>
          <w:ilvl w:val="0"/>
          <w:numId w:val="95"/>
        </w:numPr>
        <w:bidi w:val="0"/>
        <w:spacing w:before="240" w:beforeAutospacing="off" w:after="240" w:afterAutospacing="off"/>
        <w:rPr>
          <w:b w:val="0"/>
          <w:bCs w:val="0"/>
          <w:noProof w:val="0"/>
          <w:sz w:val="20"/>
          <w:szCs w:val="20"/>
          <w:lang w:val="fr-CH"/>
        </w:rPr>
      </w:pPr>
      <w:r w:rsidRPr="5245EBFF" w:rsidR="20F83868">
        <w:rPr>
          <w:b w:val="0"/>
          <w:bCs w:val="0"/>
          <w:noProof w:val="0"/>
          <w:sz w:val="20"/>
          <w:szCs w:val="20"/>
          <w:lang w:val="fr-CH"/>
        </w:rPr>
        <w:t xml:space="preserve">La </w:t>
      </w:r>
      <w:r w:rsidRPr="5245EBFF" w:rsidR="20F83868">
        <w:rPr>
          <w:b w:val="1"/>
          <w:bCs w:val="1"/>
          <w:noProof w:val="0"/>
          <w:sz w:val="20"/>
          <w:szCs w:val="20"/>
          <w:lang w:val="fr-CH"/>
        </w:rPr>
        <w:t>page de forum,</w:t>
      </w:r>
      <w:r w:rsidRPr="5245EBFF" w:rsidR="20F83868">
        <w:rPr>
          <w:b w:val="0"/>
          <w:bCs w:val="0"/>
          <w:noProof w:val="0"/>
          <w:sz w:val="20"/>
          <w:szCs w:val="20"/>
          <w:lang w:val="fr-CH"/>
        </w:rPr>
        <w:t xml:space="preserve"> encore en développement, avait pour but de proposer un espace communautaire pour échanger sur les sites visités.</w:t>
      </w:r>
    </w:p>
    <w:p w:rsidR="5245EBFF" w:rsidP="5245EBFF" w:rsidRDefault="5245EBFF" w14:paraId="21BA73A9" w14:textId="10B406E2">
      <w:pPr>
        <w:bidi w:val="0"/>
        <w:spacing w:before="240" w:beforeAutospacing="off" w:after="240" w:afterAutospacing="off"/>
        <w:ind w:left="1134"/>
        <w:rPr>
          <w:b w:val="0"/>
          <w:bCs w:val="0"/>
          <w:noProof w:val="0"/>
          <w:sz w:val="20"/>
          <w:szCs w:val="20"/>
          <w:lang w:val="fr-CH"/>
        </w:rPr>
      </w:pPr>
    </w:p>
    <w:p w:rsidR="5245EBFF" w:rsidP="5245EBFF" w:rsidRDefault="5245EBFF" w14:paraId="0FF46ED6" w14:textId="1F4D58EC">
      <w:pPr>
        <w:bidi w:val="0"/>
        <w:spacing w:before="240" w:beforeAutospacing="off" w:after="240" w:afterAutospacing="off"/>
        <w:ind w:left="1134"/>
        <w:rPr>
          <w:b w:val="0"/>
          <w:bCs w:val="0"/>
          <w:noProof w:val="0"/>
          <w:sz w:val="20"/>
          <w:szCs w:val="20"/>
          <w:lang w:val="fr-CH"/>
        </w:rPr>
      </w:pPr>
    </w:p>
    <w:p w:rsidR="3B316575" w:rsidP="5245EBFF" w:rsidRDefault="3B316575" w14:paraId="5EEA2422" w14:textId="07B79EF7">
      <w:pPr>
        <w:pStyle w:val="Retraitcorpsdetexte"/>
        <w:bidi w:val="0"/>
        <w:rPr>
          <w:b w:val="1"/>
          <w:bCs w:val="1"/>
        </w:rPr>
      </w:pPr>
      <w:r w:rsidRPr="5245EBFF" w:rsidR="3B316575">
        <w:rPr>
          <w:b w:val="1"/>
          <w:bCs w:val="1"/>
        </w:rPr>
        <w:t>Méthodologie et collaboration</w:t>
      </w:r>
    </w:p>
    <w:p w:rsidR="5245EBFF" w:rsidP="5245EBFF" w:rsidRDefault="5245EBFF" w14:paraId="1EEA6CA4" w14:textId="05B738B8">
      <w:pPr>
        <w:pStyle w:val="Retraitcorpsdetexte"/>
        <w:bidi w:val="0"/>
        <w:rPr>
          <w:b w:val="1"/>
          <w:bCs w:val="1"/>
        </w:rPr>
      </w:pPr>
    </w:p>
    <w:p w:rsidR="3B316575" w:rsidP="5245EBFF" w:rsidRDefault="3B316575" w14:paraId="33126CE5" w14:textId="0D0EBBF2">
      <w:pPr>
        <w:pStyle w:val="Retraitcorpsdetexte"/>
        <w:numPr>
          <w:ilvl w:val="0"/>
          <w:numId w:val="80"/>
        </w:numPr>
        <w:rPr/>
      </w:pPr>
      <w:r w:rsidR="3B316575">
        <w:rPr/>
        <w:t>Chaque membre de l’équipe frontend s’est vu attribuer des pages spécifiques à développer en fonction de ses compétences.</w:t>
      </w:r>
    </w:p>
    <w:p w:rsidR="3B316575" w:rsidP="5245EBFF" w:rsidRDefault="3B316575" w14:paraId="5C1FE6E2" w14:textId="0B3941D0">
      <w:pPr>
        <w:pStyle w:val="Retraitcorpsdetexte"/>
        <w:numPr>
          <w:ilvl w:val="0"/>
          <w:numId w:val="81"/>
        </w:numPr>
        <w:rPr/>
      </w:pPr>
      <w:r w:rsidR="3B316575">
        <w:rPr/>
        <w:t>Des points de synchronisation réguliers ont permis d’assurer la cohérence des composants, des noms de classes CSS, et de la structure HTML.</w:t>
      </w:r>
    </w:p>
    <w:p w:rsidR="3B316575" w:rsidP="5245EBFF" w:rsidRDefault="3B316575" w14:paraId="1DE7E2F4" w14:textId="2DCCDA62">
      <w:pPr>
        <w:pStyle w:val="Retraitcorpsdetexte"/>
        <w:numPr>
          <w:ilvl w:val="0"/>
          <w:numId w:val="82"/>
        </w:numPr>
        <w:rPr/>
      </w:pPr>
      <w:r w:rsidR="3B316575">
        <w:rPr/>
        <w:t>La palette de couleurs, les polices, et le style général ont été uniformisés dès la finalisation des maquettes sur Figma, garantissant une cohérence visuelle sur tout le site.</w:t>
      </w:r>
    </w:p>
    <w:p w:rsidR="3B316575" w:rsidP="5245EBFF" w:rsidRDefault="3B316575" w14:paraId="448D8621" w14:textId="7F471631">
      <w:pPr>
        <w:pStyle w:val="Retraitcorpsdetexte"/>
        <w:numPr>
          <w:ilvl w:val="0"/>
          <w:numId w:val="83"/>
        </w:numPr>
        <w:rPr/>
      </w:pPr>
      <w:r w:rsidR="3B316575">
        <w:rPr/>
        <w:t>Le code HTML et CSS a été organisé selon des conventions claires pour permettre une lisibilité et une maintenabilité optimale.</w:t>
      </w:r>
    </w:p>
    <w:p w:rsidR="3B316575" w:rsidP="5245EBFF" w:rsidRDefault="3B316575" w14:paraId="670DAC92" w14:textId="58466372">
      <w:pPr>
        <w:pStyle w:val="Retraitcorpsdetexte"/>
        <w:numPr>
          <w:ilvl w:val="0"/>
          <w:numId w:val="83"/>
        </w:numPr>
        <w:rPr/>
      </w:pPr>
      <w:r w:rsidR="3B316575">
        <w:rPr/>
        <w:t>Des composants réutilisables ont été créés (ex : carte de site UNESCO, boutons personnalisés, champs de formulaire), facilitant le travail collectif.</w:t>
      </w:r>
    </w:p>
    <w:p w:rsidR="5245EBFF" w:rsidP="5245EBFF" w:rsidRDefault="5245EBFF" w14:paraId="4BF6C272" w14:textId="2425A8E0">
      <w:pPr>
        <w:pStyle w:val="Retraitcorpsdetexte"/>
        <w:bidi w:val="0"/>
        <w:ind w:left="1134"/>
      </w:pPr>
    </w:p>
    <w:p w:rsidR="3B316575" w:rsidP="5245EBFF" w:rsidRDefault="3B316575" w14:paraId="707ABE32" w14:textId="6B025415">
      <w:pPr>
        <w:pStyle w:val="Retraitcorpsdetexte"/>
        <w:bidi w:val="0"/>
        <w:ind w:left="708" w:firstLine="426"/>
        <w:rPr>
          <w:b w:val="1"/>
          <w:bCs w:val="1"/>
        </w:rPr>
      </w:pPr>
      <w:r w:rsidRPr="5245EBFF" w:rsidR="3B316575">
        <w:rPr>
          <w:b w:val="1"/>
          <w:bCs w:val="1"/>
        </w:rPr>
        <w:t>Limitations et points à améliorer</w:t>
      </w:r>
    </w:p>
    <w:p w:rsidR="5245EBFF" w:rsidP="5245EBFF" w:rsidRDefault="5245EBFF" w14:paraId="7177CEB4" w14:textId="42764E8F">
      <w:pPr>
        <w:pStyle w:val="Retraitcorpsdetexte"/>
        <w:bidi w:val="0"/>
        <w:ind w:left="708" w:firstLine="426"/>
        <w:rPr>
          <w:b w:val="1"/>
          <w:bCs w:val="1"/>
        </w:rPr>
      </w:pPr>
    </w:p>
    <w:p w:rsidR="3B316575" w:rsidP="5245EBFF" w:rsidRDefault="3B316575" w14:paraId="1B892D9B" w14:textId="7F760E5D">
      <w:pPr>
        <w:pStyle w:val="Retraitcorpsdetexte"/>
        <w:numPr>
          <w:ilvl w:val="0"/>
          <w:numId w:val="85"/>
        </w:numPr>
        <w:rPr/>
      </w:pPr>
      <w:r w:rsidR="3B316575">
        <w:rPr/>
        <w:t>Le contenu de nombreuses pages a été écrit de manière statique dans un premier temps, en attendant que les routes du backend soient prêtes. Cela a permis d’avancer parallèlement, mais implique un travail d'intégration finale à prévoir.</w:t>
      </w:r>
    </w:p>
    <w:p w:rsidR="3B316575" w:rsidP="5245EBFF" w:rsidRDefault="3B316575" w14:paraId="33F7B628" w14:textId="44EA909F">
      <w:pPr>
        <w:pStyle w:val="Retraitcorpsdetexte"/>
        <w:numPr>
          <w:ilvl w:val="0"/>
          <w:numId w:val="85"/>
        </w:numPr>
        <w:rPr/>
      </w:pPr>
      <w:r w:rsidR="3B316575">
        <w:rPr/>
        <w:t xml:space="preserve">La page de forum a été entamée mais non terminée, l’équipe ayant priorisé les fonctionnalités essentielles. </w:t>
      </w:r>
    </w:p>
    <w:p w:rsidR="5245EBFF" w:rsidP="5245EBFF" w:rsidRDefault="5245EBFF" w14:paraId="365D92DC" w14:textId="772F7F2C">
      <w:pPr>
        <w:pStyle w:val="Retraitcorpsdetexte"/>
        <w:bidi w:val="0"/>
        <w:ind w:left="1134"/>
      </w:pPr>
    </w:p>
    <w:p w:rsidR="3B316575" w:rsidP="5245EBFF" w:rsidRDefault="3B316575" w14:paraId="0FF5A9F1" w14:textId="695C8AC6">
      <w:pPr>
        <w:pStyle w:val="Retraitcorpsdetexte"/>
        <w:bidi w:val="0"/>
        <w:ind w:left="1134"/>
        <w:rPr>
          <w:b w:val="1"/>
          <w:bCs w:val="1"/>
        </w:rPr>
      </w:pPr>
      <w:r w:rsidRPr="5245EBFF" w:rsidR="3B316575">
        <w:rPr>
          <w:b w:val="1"/>
          <w:bCs w:val="1"/>
        </w:rPr>
        <w:t>Conclusion</w:t>
      </w:r>
    </w:p>
    <w:p w:rsidR="5245EBFF" w:rsidP="5245EBFF" w:rsidRDefault="5245EBFF" w14:paraId="6F342B03" w14:textId="7A5B3577">
      <w:pPr>
        <w:pStyle w:val="Retraitcorpsdetexte"/>
        <w:bidi w:val="0"/>
        <w:ind w:left="1134"/>
        <w:rPr>
          <w:b w:val="1"/>
          <w:bCs w:val="1"/>
        </w:rPr>
      </w:pPr>
    </w:p>
    <w:p w:rsidR="3B316575" w:rsidP="5245EBFF" w:rsidRDefault="3B316575" w14:paraId="4FF3FABC" w14:textId="276471D1">
      <w:pPr>
        <w:pStyle w:val="Retraitcorpsdetexte"/>
        <w:bidi w:val="0"/>
        <w:ind w:left="1134"/>
      </w:pPr>
      <w:r w:rsidR="3B316575">
        <w:rPr/>
        <w:t>Le frontend a été pensé pour offrir une navigation claire et moderne, tout en respectant les contraintes techniques et de temps du module. L’approche modulaire et la répartition des tâches ont favorisé une bonne dynamique d’équipe et un respect des délais. Les fondations posées sont solides et prêtes pour l’intégration complète avec le backend, ouvrant la voie à un site interactif et complet.</w:t>
      </w:r>
    </w:p>
    <w:p w:rsidR="5245EBFF" w:rsidP="5245EBFF" w:rsidRDefault="5245EBFF" w14:paraId="7C107B69" w14:textId="55061B67">
      <w:pPr>
        <w:pStyle w:val="Retraitcorpsdetexte"/>
        <w:bidi w:val="0"/>
        <w:ind w:left="1134"/>
      </w:pPr>
    </w:p>
    <w:p w:rsidR="5245EBFF" w:rsidP="5245EBFF" w:rsidRDefault="5245EBFF" w14:paraId="470442F4" w14:textId="6E5A2ED3">
      <w:pPr>
        <w:pStyle w:val="Retraitcorpsdetexte"/>
        <w:bidi w:val="0"/>
        <w:ind w:left="1134"/>
      </w:pPr>
    </w:p>
    <w:p w:rsidR="5245EBFF" w:rsidP="5245EBFF" w:rsidRDefault="5245EBFF" w14:paraId="01DDA38A" w14:textId="4F023195">
      <w:pPr>
        <w:pStyle w:val="Retraitcorpsdetexte"/>
        <w:bidi w:val="0"/>
        <w:ind w:left="708"/>
      </w:pPr>
    </w:p>
    <w:p w:rsidR="5245EBFF" w:rsidP="5245EBFF" w:rsidRDefault="5245EBFF" w14:paraId="21FBF55F" w14:textId="562A70E4">
      <w:pPr>
        <w:pStyle w:val="Retraitcorpsdetexte"/>
        <w:bidi w:val="0"/>
      </w:pPr>
    </w:p>
    <w:p w:rsidR="553D420C" w:rsidP="5245EBFF" w:rsidRDefault="553D420C" w14:paraId="091ACAF1" w14:textId="2FF35F70">
      <w:pPr>
        <w:pStyle w:val="Titre2"/>
        <w:suppressLineNumbers w:val="0"/>
        <w:bidi w:val="0"/>
        <w:spacing w:before="120" w:beforeAutospacing="off" w:after="60" w:afterAutospacing="off" w:line="259" w:lineRule="auto"/>
        <w:ind w:left="1134" w:right="0" w:hanging="567"/>
        <w:jc w:val="left"/>
        <w:rPr/>
      </w:pPr>
      <w:bookmarkStart w:name="_Toc1687683817" w:id="533674896"/>
      <w:r w:rsidR="553D420C">
        <w:rPr/>
        <w:t>Backend</w:t>
      </w:r>
      <w:bookmarkEnd w:id="533674896"/>
    </w:p>
    <w:p w:rsidR="5245EBFF" w:rsidP="5245EBFF" w:rsidRDefault="5245EBFF" w14:paraId="359CFA98" w14:textId="72D4468D">
      <w:pPr>
        <w:pStyle w:val="Retraitcorpsdetexte"/>
        <w:bidi w:val="0"/>
      </w:pPr>
    </w:p>
    <w:p w:rsidR="217C01F2" w:rsidP="5245EBFF" w:rsidRDefault="217C01F2" w14:paraId="2594D5AB" w14:textId="183214DA">
      <w:pPr>
        <w:pStyle w:val="Retraitcorpsdetexte"/>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noProof w:val="0"/>
          <w:lang w:val="fr-CH"/>
        </w:rPr>
        <w:t>Le développement backend a été pris en charge par une partie de l’équipe après la première revue de sprint, afin de mieux répartir les responsabilités et d’accélérer la progression du projet. Cette partie a été conçue pour fournir une base solide aux fonctionnalités du site, notamment la gestion des utilisateurs, des sites UNESCO et des actions liées aux favoris, visites ou à la sécurité.</w:t>
      </w:r>
    </w:p>
    <w:p w:rsidR="5245EBFF" w:rsidP="5245EBFF" w:rsidRDefault="5245EBFF" w14:paraId="3337CF54" w14:textId="0B5F22E6">
      <w:pPr>
        <w:pStyle w:val="Retraitcorpsdetexte"/>
        <w:bidi w:val="0"/>
        <w:rPr>
          <w:rFonts w:ascii="Century Gothic" w:hAnsi="Century Gothic" w:eastAsia="Times New Roman" w:cs="Times New Roman"/>
          <w:noProof w:val="0"/>
          <w:lang w:val="fr-CH"/>
        </w:rPr>
      </w:pPr>
    </w:p>
    <w:p w:rsidR="5245EBFF" w:rsidRDefault="5245EBFF" w14:paraId="54CCAC56" w14:textId="454180BD">
      <w:r>
        <w:br w:type="page"/>
      </w:r>
    </w:p>
    <w:p w:rsidR="217C01F2" w:rsidP="5245EBFF" w:rsidRDefault="217C01F2" w14:paraId="630B1089" w14:textId="48891F2C">
      <w:pPr>
        <w:pStyle w:val="Retraitcorpsdetexte"/>
        <w:bidi w:val="0"/>
        <w:rPr>
          <w:rFonts w:ascii="Century Gothic" w:hAnsi="Century Gothic" w:eastAsia="Times New Roman" w:cs="Times New Roman"/>
          <w:b w:val="1"/>
          <w:bCs w:val="1"/>
          <w:noProof w:val="0"/>
          <w:lang w:val="fr-CH"/>
        </w:rPr>
      </w:pPr>
      <w:r w:rsidRPr="5245EBFF" w:rsidR="217C01F2">
        <w:rPr>
          <w:rFonts w:ascii="Century Gothic" w:hAnsi="Century Gothic" w:eastAsia="Times New Roman" w:cs="Times New Roman"/>
          <w:b w:val="1"/>
          <w:bCs w:val="1"/>
          <w:noProof w:val="0"/>
          <w:lang w:val="fr-CH"/>
        </w:rPr>
        <w:t>Technologies utilisées</w:t>
      </w:r>
    </w:p>
    <w:p w:rsidR="5245EBFF" w:rsidP="5245EBFF" w:rsidRDefault="5245EBFF" w14:paraId="56B9FEA0" w14:textId="3A2686C8">
      <w:pPr>
        <w:pStyle w:val="Retraitcorpsdetexte"/>
        <w:bidi w:val="0"/>
        <w:rPr>
          <w:rFonts w:ascii="Century Gothic" w:hAnsi="Century Gothic" w:eastAsia="Times New Roman" w:cs="Times New Roman"/>
          <w:b w:val="1"/>
          <w:bCs w:val="1"/>
          <w:noProof w:val="0"/>
          <w:lang w:val="fr-CH"/>
        </w:rPr>
      </w:pPr>
    </w:p>
    <w:p w:rsidR="217C01F2" w:rsidP="5245EBFF" w:rsidRDefault="217C01F2" w14:paraId="080C4CDA" w14:textId="1D2A8007">
      <w:pPr>
        <w:pStyle w:val="Retraitcorpsdetexte"/>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noProof w:val="0"/>
          <w:lang w:val="fr-CH"/>
        </w:rPr>
        <w:t>Le backend repose sur les technologies suivantes :</w:t>
      </w:r>
    </w:p>
    <w:p w:rsidR="5245EBFF" w:rsidP="5245EBFF" w:rsidRDefault="5245EBFF" w14:paraId="0F31419C" w14:textId="3D6B3364">
      <w:pPr>
        <w:pStyle w:val="Retraitcorpsdetexte"/>
        <w:bidi w:val="0"/>
        <w:rPr>
          <w:rFonts w:ascii="Century Gothic" w:hAnsi="Century Gothic" w:eastAsia="Times New Roman" w:cs="Times New Roman"/>
          <w:noProof w:val="0"/>
          <w:lang w:val="fr-CH"/>
        </w:rPr>
      </w:pPr>
    </w:p>
    <w:p w:rsidR="217C01F2" w:rsidP="5245EBFF" w:rsidRDefault="217C01F2" w14:paraId="5E3B5FAA" w14:textId="119C03DB">
      <w:pPr>
        <w:pStyle w:val="Retraitcorpsdetexte"/>
        <w:numPr>
          <w:ilvl w:val="0"/>
          <w:numId w:val="96"/>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Node.js</w:t>
      </w:r>
      <w:r w:rsidRPr="5245EBFF" w:rsidR="217C01F2">
        <w:rPr>
          <w:rFonts w:ascii="Century Gothic" w:hAnsi="Century Gothic" w:eastAsia="Times New Roman" w:cs="Times New Roman"/>
          <w:noProof w:val="0"/>
          <w:lang w:val="fr-CH"/>
        </w:rPr>
        <w:t xml:space="preserve"> : pour le runtime JavaScript côté serveur</w:t>
      </w:r>
    </w:p>
    <w:p w:rsidR="217C01F2" w:rsidP="5245EBFF" w:rsidRDefault="217C01F2" w14:paraId="122BCC24" w14:textId="4386566F">
      <w:pPr>
        <w:pStyle w:val="Retraitcorpsdetexte"/>
        <w:numPr>
          <w:ilvl w:val="0"/>
          <w:numId w:val="96"/>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Express.js</w:t>
      </w:r>
      <w:r w:rsidRPr="5245EBFF" w:rsidR="217C01F2">
        <w:rPr>
          <w:rFonts w:ascii="Century Gothic" w:hAnsi="Century Gothic" w:eastAsia="Times New Roman" w:cs="Times New Roman"/>
          <w:noProof w:val="0"/>
          <w:lang w:val="fr-CH"/>
        </w:rPr>
        <w:t xml:space="preserve"> : framework minimaliste utilisé pour créer les routes de l’API</w:t>
      </w:r>
    </w:p>
    <w:p w:rsidR="217C01F2" w:rsidP="5245EBFF" w:rsidRDefault="217C01F2" w14:paraId="378A05C6" w14:textId="70F91F3C">
      <w:pPr>
        <w:pStyle w:val="Retraitcorpsdetexte"/>
        <w:numPr>
          <w:ilvl w:val="0"/>
          <w:numId w:val="96"/>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MySQL</w:t>
      </w:r>
      <w:r w:rsidRPr="5245EBFF" w:rsidR="217C01F2">
        <w:rPr>
          <w:rFonts w:ascii="Century Gothic" w:hAnsi="Century Gothic" w:eastAsia="Times New Roman" w:cs="Times New Roman"/>
          <w:noProof w:val="0"/>
          <w:lang w:val="fr-CH"/>
        </w:rPr>
        <w:t xml:space="preserve"> (via </w:t>
      </w:r>
      <w:r w:rsidRPr="5245EBFF" w:rsidR="217C01F2">
        <w:rPr>
          <w:rFonts w:ascii="Century Gothic" w:hAnsi="Century Gothic" w:eastAsia="Times New Roman" w:cs="Times New Roman"/>
          <w:noProof w:val="0"/>
          <w:lang w:val="fr-CH"/>
        </w:rPr>
        <w:t>Sequelize</w:t>
      </w:r>
      <w:r w:rsidRPr="5245EBFF" w:rsidR="217C01F2">
        <w:rPr>
          <w:rFonts w:ascii="Century Gothic" w:hAnsi="Century Gothic" w:eastAsia="Times New Roman" w:cs="Times New Roman"/>
          <w:noProof w:val="0"/>
          <w:lang w:val="fr-CH"/>
        </w:rPr>
        <w:t>)</w:t>
      </w:r>
      <w:r w:rsidRPr="5245EBFF" w:rsidR="3F92FCD3">
        <w:rPr>
          <w:rFonts w:ascii="Century Gothic" w:hAnsi="Century Gothic" w:eastAsia="Times New Roman" w:cs="Times New Roman"/>
          <w:noProof w:val="0"/>
          <w:lang w:val="fr-CH"/>
        </w:rPr>
        <w:t xml:space="preserve"> pour faire la </w:t>
      </w:r>
      <w:r w:rsidRPr="5245EBFF" w:rsidR="3F92FCD3">
        <w:rPr>
          <w:rFonts w:ascii="Century Gothic" w:hAnsi="Century Gothic" w:eastAsia="Times New Roman" w:cs="Times New Roman"/>
          <w:noProof w:val="0"/>
          <w:lang w:val="fr-CH"/>
        </w:rPr>
        <w:t>connexion</w:t>
      </w:r>
      <w:r w:rsidRPr="5245EBFF" w:rsidR="3F92FCD3">
        <w:rPr>
          <w:rFonts w:ascii="Century Gothic" w:hAnsi="Century Gothic" w:eastAsia="Times New Roman" w:cs="Times New Roman"/>
          <w:noProof w:val="0"/>
          <w:lang w:val="fr-CH"/>
        </w:rPr>
        <w:t xml:space="preserve"> et la communication avec la base de données</w:t>
      </w:r>
    </w:p>
    <w:p w:rsidR="217C01F2" w:rsidP="5245EBFF" w:rsidRDefault="217C01F2" w14:paraId="2639F824" w14:textId="7416C602">
      <w:pPr>
        <w:pStyle w:val="Retraitcorpsdetexte"/>
        <w:numPr>
          <w:ilvl w:val="0"/>
          <w:numId w:val="96"/>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JWT (JSON Web Token)</w:t>
      </w:r>
      <w:r w:rsidRPr="5245EBFF" w:rsidR="217C01F2">
        <w:rPr>
          <w:rFonts w:ascii="Century Gothic" w:hAnsi="Century Gothic" w:eastAsia="Times New Roman" w:cs="Times New Roman"/>
          <w:noProof w:val="0"/>
          <w:lang w:val="fr-CH"/>
        </w:rPr>
        <w:t xml:space="preserve"> : pour l’authentification sécurisée des utilisateurs</w:t>
      </w:r>
    </w:p>
    <w:p w:rsidR="217C01F2" w:rsidP="5245EBFF" w:rsidRDefault="217C01F2" w14:paraId="5C7EC420" w14:textId="033420E9">
      <w:pPr>
        <w:pStyle w:val="Retraitcorpsdetexte"/>
        <w:numPr>
          <w:ilvl w:val="0"/>
          <w:numId w:val="96"/>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BCrypt</w:t>
      </w:r>
      <w:r w:rsidRPr="5245EBFF" w:rsidR="217C01F2">
        <w:rPr>
          <w:rFonts w:ascii="Century Gothic" w:hAnsi="Century Gothic" w:eastAsia="Times New Roman" w:cs="Times New Roman"/>
          <w:noProof w:val="0"/>
          <w:lang w:val="fr-CH"/>
        </w:rPr>
        <w:t xml:space="preserve"> : pour le hachage des mots de passe</w:t>
      </w:r>
    </w:p>
    <w:p w:rsidR="217C01F2" w:rsidP="5245EBFF" w:rsidRDefault="217C01F2" w14:paraId="7DBA918D" w14:textId="1B2FBD56">
      <w:pPr>
        <w:pStyle w:val="Retraitcorpsdetexte"/>
        <w:numPr>
          <w:ilvl w:val="0"/>
          <w:numId w:val="96"/>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Dotenv</w:t>
      </w:r>
      <w:r w:rsidRPr="5245EBFF" w:rsidR="217C01F2">
        <w:rPr>
          <w:rFonts w:ascii="Century Gothic" w:hAnsi="Century Gothic" w:eastAsia="Times New Roman" w:cs="Times New Roman"/>
          <w:noProof w:val="0"/>
          <w:lang w:val="fr-CH"/>
        </w:rPr>
        <w:t xml:space="preserve"> : pour la gestion des variables d’environnement</w:t>
      </w:r>
    </w:p>
    <w:p w:rsidR="50C7E31E" w:rsidP="5245EBFF" w:rsidRDefault="50C7E31E" w14:paraId="4F693E0F" w14:textId="09D67E05">
      <w:pPr>
        <w:pStyle w:val="Retraitcorpsdetexte"/>
        <w:numPr>
          <w:ilvl w:val="0"/>
          <w:numId w:val="96"/>
        </w:numPr>
        <w:bidi w:val="0"/>
        <w:rPr>
          <w:rFonts w:ascii="Century Gothic" w:hAnsi="Century Gothic" w:eastAsia="Times New Roman" w:cs="Times New Roman"/>
          <w:noProof w:val="0"/>
          <w:lang w:val="fr-CH"/>
        </w:rPr>
      </w:pPr>
      <w:r w:rsidRPr="5245EBFF" w:rsidR="50C7E31E">
        <w:rPr>
          <w:rFonts w:ascii="Century Gothic" w:hAnsi="Century Gothic" w:eastAsia="Times New Roman" w:cs="Times New Roman"/>
          <w:b w:val="1"/>
          <w:bCs w:val="1"/>
          <w:noProof w:val="0"/>
          <w:lang w:val="fr-CH"/>
        </w:rPr>
        <w:t>M</w:t>
      </w:r>
      <w:r w:rsidRPr="5245EBFF" w:rsidR="50C7E31E">
        <w:rPr>
          <w:rFonts w:ascii="Century Gothic" w:hAnsi="Century Gothic" w:eastAsia="Times New Roman" w:cs="Times New Roman"/>
          <w:b w:val="1"/>
          <w:bCs w:val="1"/>
          <w:noProof w:val="0"/>
          <w:lang w:val="fr-CH"/>
        </w:rPr>
        <w:t>aplibre</w:t>
      </w:r>
      <w:r w:rsidRPr="5245EBFF" w:rsidR="50C7E31E">
        <w:rPr>
          <w:rFonts w:ascii="Century Gothic" w:hAnsi="Century Gothic" w:eastAsia="Times New Roman" w:cs="Times New Roman"/>
          <w:noProof w:val="0"/>
          <w:lang w:val="fr-CH"/>
        </w:rPr>
        <w:t xml:space="preserve">: pour </w:t>
      </w:r>
      <w:r w:rsidRPr="5245EBFF" w:rsidR="50C7E31E">
        <w:rPr>
          <w:rFonts w:ascii="Century Gothic" w:hAnsi="Century Gothic" w:eastAsia="Times New Roman" w:cs="Times New Roman"/>
          <w:noProof w:val="0"/>
          <w:lang w:val="fr-CH"/>
        </w:rPr>
        <w:t>la carte</w:t>
      </w:r>
    </w:p>
    <w:p w:rsidR="5245EBFF" w:rsidP="5245EBFF" w:rsidRDefault="5245EBFF" w14:paraId="215606CC" w14:textId="65836A10">
      <w:pPr>
        <w:pStyle w:val="Retraitcorpsdetexte"/>
        <w:bidi w:val="0"/>
        <w:ind w:left="1416"/>
        <w:rPr>
          <w:rFonts w:ascii="Century Gothic" w:hAnsi="Century Gothic" w:eastAsia="Times New Roman" w:cs="Times New Roman"/>
          <w:noProof w:val="0"/>
          <w:lang w:val="fr-CH"/>
        </w:rPr>
      </w:pPr>
    </w:p>
    <w:p w:rsidR="217C01F2" w:rsidP="5245EBFF" w:rsidRDefault="217C01F2" w14:paraId="03658C4B" w14:textId="156E0E00">
      <w:pPr>
        <w:pStyle w:val="Retraitcorpsdetexte"/>
        <w:bidi w:val="0"/>
        <w:rPr>
          <w:rFonts w:ascii="Century Gothic" w:hAnsi="Century Gothic" w:eastAsia="Times New Roman" w:cs="Times New Roman"/>
          <w:b w:val="1"/>
          <w:bCs w:val="1"/>
          <w:noProof w:val="0"/>
          <w:lang w:val="fr-CH"/>
        </w:rPr>
      </w:pPr>
      <w:r w:rsidRPr="5245EBFF" w:rsidR="217C01F2">
        <w:rPr>
          <w:rFonts w:ascii="Century Gothic" w:hAnsi="Century Gothic" w:eastAsia="Times New Roman" w:cs="Times New Roman"/>
          <w:b w:val="1"/>
          <w:bCs w:val="1"/>
          <w:noProof w:val="0"/>
          <w:lang w:val="fr-CH"/>
        </w:rPr>
        <w:t>Fonctionnalités principales</w:t>
      </w:r>
    </w:p>
    <w:p w:rsidR="5245EBFF" w:rsidP="5245EBFF" w:rsidRDefault="5245EBFF" w14:paraId="187FD197" w14:textId="4A2C4795">
      <w:pPr>
        <w:pStyle w:val="Retraitcorpsdetexte"/>
        <w:bidi w:val="0"/>
        <w:rPr>
          <w:rFonts w:ascii="Century Gothic" w:hAnsi="Century Gothic" w:eastAsia="Times New Roman" w:cs="Times New Roman"/>
          <w:b w:val="1"/>
          <w:bCs w:val="1"/>
          <w:noProof w:val="0"/>
          <w:lang w:val="fr-CH"/>
        </w:rPr>
      </w:pPr>
    </w:p>
    <w:p w:rsidR="217C01F2" w:rsidP="5245EBFF" w:rsidRDefault="217C01F2" w14:paraId="49E01544" w14:textId="0C670239">
      <w:pPr>
        <w:pStyle w:val="Retraitcorpsdetexte"/>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noProof w:val="0"/>
          <w:lang w:val="fr-CH"/>
        </w:rPr>
        <w:t>Le backend expose une API REST consommée par le frontend. Voici les principales fonctionnalités mises en place :</w:t>
      </w:r>
    </w:p>
    <w:p w:rsidR="5245EBFF" w:rsidP="5245EBFF" w:rsidRDefault="5245EBFF" w14:paraId="4C04EBE9" w14:textId="075077EA">
      <w:pPr>
        <w:pStyle w:val="Retraitcorpsdetexte"/>
        <w:bidi w:val="0"/>
        <w:ind w:left="2832"/>
        <w:rPr>
          <w:rFonts w:ascii="Century Gothic" w:hAnsi="Century Gothic" w:eastAsia="Times New Roman" w:cs="Times New Roman"/>
          <w:noProof w:val="0"/>
          <w:lang w:val="fr-CH"/>
        </w:rPr>
      </w:pPr>
    </w:p>
    <w:p w:rsidR="217C01F2" w:rsidP="5245EBFF" w:rsidRDefault="217C01F2" w14:paraId="5884CA30" w14:textId="2CDADEF6">
      <w:pPr>
        <w:pStyle w:val="Retraitcorpsdetexte"/>
        <w:numPr>
          <w:ilvl w:val="0"/>
          <w:numId w:val="97"/>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Inscription / Connexion</w:t>
      </w:r>
      <w:r w:rsidRPr="5245EBFF" w:rsidR="217C01F2">
        <w:rPr>
          <w:rFonts w:ascii="Century Gothic" w:hAnsi="Century Gothic" w:eastAsia="Times New Roman" w:cs="Times New Roman"/>
          <w:noProof w:val="0"/>
          <w:lang w:val="fr-CH"/>
        </w:rPr>
        <w:t xml:space="preserve"> : gestion des comptes utilisateurs avec vérification par mot de passe sécurisé et émission de jeton JWT à la connexion.</w:t>
      </w:r>
    </w:p>
    <w:p w:rsidR="217C01F2" w:rsidP="5245EBFF" w:rsidRDefault="217C01F2" w14:paraId="68C6F79C" w14:textId="465258F6">
      <w:pPr>
        <w:pStyle w:val="Retraitcorpsdetexte"/>
        <w:numPr>
          <w:ilvl w:val="0"/>
          <w:numId w:val="97"/>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Gestion des utilisateurs</w:t>
      </w:r>
      <w:r w:rsidRPr="5245EBFF" w:rsidR="217C01F2">
        <w:rPr>
          <w:rFonts w:ascii="Century Gothic" w:hAnsi="Century Gothic" w:eastAsia="Times New Roman" w:cs="Times New Roman"/>
          <w:noProof w:val="0"/>
          <w:lang w:val="fr-CH"/>
        </w:rPr>
        <w:t xml:space="preserve"> : mise à jour des données personnelles, mot de passe, sécurité (2FA).</w:t>
      </w:r>
    </w:p>
    <w:p w:rsidR="217C01F2" w:rsidP="5245EBFF" w:rsidRDefault="217C01F2" w14:paraId="04A8EBD5" w14:textId="54BCC835">
      <w:pPr>
        <w:pStyle w:val="Retraitcorpsdetexte"/>
        <w:numPr>
          <w:ilvl w:val="0"/>
          <w:numId w:val="97"/>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Affichage des sites UNESCO</w:t>
      </w:r>
      <w:r w:rsidRPr="5245EBFF" w:rsidR="217C01F2">
        <w:rPr>
          <w:rFonts w:ascii="Century Gothic" w:hAnsi="Century Gothic" w:eastAsia="Times New Roman" w:cs="Times New Roman"/>
          <w:noProof w:val="0"/>
          <w:lang w:val="fr-CH"/>
        </w:rPr>
        <w:t xml:space="preserve"> : récupération de la liste complète des sites et détails d’un site donné.</w:t>
      </w:r>
    </w:p>
    <w:p w:rsidR="217C01F2" w:rsidP="5245EBFF" w:rsidRDefault="217C01F2" w14:paraId="41203B81" w14:textId="0BBB7FAB">
      <w:pPr>
        <w:pStyle w:val="Retraitcorpsdetexte"/>
        <w:numPr>
          <w:ilvl w:val="0"/>
          <w:numId w:val="97"/>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Favoris et visites</w:t>
      </w:r>
      <w:r w:rsidRPr="5245EBFF" w:rsidR="217C01F2">
        <w:rPr>
          <w:rFonts w:ascii="Century Gothic" w:hAnsi="Century Gothic" w:eastAsia="Times New Roman" w:cs="Times New Roman"/>
          <w:noProof w:val="0"/>
          <w:lang w:val="fr-CH"/>
        </w:rPr>
        <w:t xml:space="preserve"> : marquer un site comme visité ou favori, consulter l’historique personnel.</w:t>
      </w:r>
    </w:p>
    <w:p w:rsidR="217C01F2" w:rsidP="5245EBFF" w:rsidRDefault="217C01F2" w14:paraId="6DF2DEF6" w14:textId="56F7A1D7">
      <w:pPr>
        <w:pStyle w:val="Retraitcorpsdetexte"/>
        <w:numPr>
          <w:ilvl w:val="0"/>
          <w:numId w:val="97"/>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b w:val="1"/>
          <w:bCs w:val="1"/>
          <w:noProof w:val="0"/>
          <w:lang w:val="fr-CH"/>
        </w:rPr>
        <w:t>Forum</w:t>
      </w:r>
      <w:r w:rsidRPr="5245EBFF" w:rsidR="217C01F2">
        <w:rPr>
          <w:rFonts w:ascii="Century Gothic" w:hAnsi="Century Gothic" w:eastAsia="Times New Roman" w:cs="Times New Roman"/>
          <w:noProof w:val="0"/>
          <w:lang w:val="fr-CH"/>
        </w:rPr>
        <w:t xml:space="preserve"> </w:t>
      </w:r>
      <w:r w:rsidRPr="5245EBFF" w:rsidR="217C01F2">
        <w:rPr>
          <w:rFonts w:ascii="Century Gothic" w:hAnsi="Century Gothic" w:eastAsia="Times New Roman" w:cs="Times New Roman"/>
          <w:i w:val="1"/>
          <w:iCs w:val="1"/>
          <w:noProof w:val="0"/>
          <w:lang w:val="fr-CH"/>
        </w:rPr>
        <w:t>(optionnel / partiellement implémenté)</w:t>
      </w:r>
      <w:r w:rsidRPr="5245EBFF" w:rsidR="217C01F2">
        <w:rPr>
          <w:rFonts w:ascii="Century Gothic" w:hAnsi="Century Gothic" w:eastAsia="Times New Roman" w:cs="Times New Roman"/>
          <w:noProof w:val="0"/>
          <w:lang w:val="fr-CH"/>
        </w:rPr>
        <w:t xml:space="preserve"> : création et affichage de messages, non prioritaire dans ce sprint.</w:t>
      </w:r>
    </w:p>
    <w:p w:rsidR="5245EBFF" w:rsidP="5245EBFF" w:rsidRDefault="5245EBFF" w14:paraId="7E711C70" w14:textId="491CA56A">
      <w:pPr>
        <w:pStyle w:val="Retraitcorpsdetexte"/>
        <w:bidi w:val="0"/>
        <w:ind w:left="1776"/>
        <w:rPr>
          <w:rFonts w:ascii="Century Gothic" w:hAnsi="Century Gothic" w:eastAsia="Times New Roman" w:cs="Times New Roman"/>
          <w:noProof w:val="0"/>
          <w:lang w:val="fr-CH"/>
        </w:rPr>
      </w:pPr>
    </w:p>
    <w:p w:rsidR="217C01F2" w:rsidP="5245EBFF" w:rsidRDefault="217C01F2" w14:paraId="72F5FC37" w14:textId="0998B2EE">
      <w:pPr>
        <w:pStyle w:val="Retraitcorpsdetexte"/>
        <w:bidi w:val="0"/>
        <w:rPr>
          <w:rFonts w:ascii="Century Gothic" w:hAnsi="Century Gothic" w:eastAsia="Times New Roman" w:cs="Times New Roman"/>
          <w:b w:val="1"/>
          <w:bCs w:val="1"/>
          <w:noProof w:val="0"/>
          <w:lang w:val="fr-CH"/>
        </w:rPr>
      </w:pPr>
      <w:r w:rsidRPr="5245EBFF" w:rsidR="217C01F2">
        <w:rPr>
          <w:rFonts w:ascii="Century Gothic" w:hAnsi="Century Gothic" w:eastAsia="Times New Roman" w:cs="Times New Roman"/>
          <w:b w:val="1"/>
          <w:bCs w:val="1"/>
          <w:noProof w:val="0"/>
          <w:lang w:val="fr-CH"/>
        </w:rPr>
        <w:t>Sécurité</w:t>
      </w:r>
    </w:p>
    <w:p w:rsidR="5245EBFF" w:rsidP="5245EBFF" w:rsidRDefault="5245EBFF" w14:paraId="54CE27BA" w14:textId="24402CF3">
      <w:pPr>
        <w:pStyle w:val="Retraitcorpsdetexte"/>
        <w:bidi w:val="0"/>
        <w:rPr>
          <w:rFonts w:ascii="Century Gothic" w:hAnsi="Century Gothic" w:eastAsia="Times New Roman" w:cs="Times New Roman"/>
          <w:b w:val="1"/>
          <w:bCs w:val="1"/>
          <w:noProof w:val="0"/>
          <w:lang w:val="fr-CH"/>
        </w:rPr>
      </w:pPr>
    </w:p>
    <w:p w:rsidR="217C01F2" w:rsidP="5245EBFF" w:rsidRDefault="217C01F2" w14:paraId="0338505B" w14:textId="32E49C14">
      <w:pPr>
        <w:pStyle w:val="Retraitcorpsdetexte"/>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noProof w:val="0"/>
          <w:lang w:val="fr-CH"/>
        </w:rPr>
        <w:t>La sécurité de l’application a été pensée dès le début avec plusieurs mesures :</w:t>
      </w:r>
    </w:p>
    <w:p w:rsidR="5245EBFF" w:rsidP="5245EBFF" w:rsidRDefault="5245EBFF" w14:paraId="6B3509FE" w14:textId="7F0A4D5F">
      <w:pPr>
        <w:pStyle w:val="Retraitcorpsdetexte"/>
        <w:bidi w:val="0"/>
        <w:rPr>
          <w:rFonts w:ascii="Century Gothic" w:hAnsi="Century Gothic" w:eastAsia="Times New Roman" w:cs="Times New Roman"/>
          <w:noProof w:val="0"/>
          <w:lang w:val="fr-CH"/>
        </w:rPr>
      </w:pPr>
    </w:p>
    <w:p w:rsidR="217C01F2" w:rsidP="5245EBFF" w:rsidRDefault="217C01F2" w14:paraId="439C3EBB" w14:textId="5F94B45B">
      <w:pPr>
        <w:pStyle w:val="Retraitcorpsdetexte"/>
        <w:numPr>
          <w:ilvl w:val="0"/>
          <w:numId w:val="98"/>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noProof w:val="0"/>
          <w:lang w:val="fr-CH"/>
        </w:rPr>
        <w:t xml:space="preserve">Toutes les routes sensibles sont protégées par </w:t>
      </w:r>
      <w:r w:rsidRPr="5245EBFF" w:rsidR="217C01F2">
        <w:rPr>
          <w:rFonts w:ascii="Century Gothic" w:hAnsi="Century Gothic" w:eastAsia="Times New Roman" w:cs="Times New Roman"/>
          <w:b w:val="1"/>
          <w:bCs w:val="1"/>
          <w:noProof w:val="0"/>
          <w:lang w:val="fr-CH"/>
        </w:rPr>
        <w:t>middleware JWT</w:t>
      </w:r>
      <w:r w:rsidRPr="5245EBFF" w:rsidR="217C01F2">
        <w:rPr>
          <w:rFonts w:ascii="Century Gothic" w:hAnsi="Century Gothic" w:eastAsia="Times New Roman" w:cs="Times New Roman"/>
          <w:noProof w:val="0"/>
          <w:lang w:val="fr-CH"/>
        </w:rPr>
        <w:t>.</w:t>
      </w:r>
    </w:p>
    <w:p w:rsidR="217C01F2" w:rsidP="5245EBFF" w:rsidRDefault="217C01F2" w14:paraId="1848AA21" w14:textId="096DB7CA">
      <w:pPr>
        <w:pStyle w:val="Retraitcorpsdetexte"/>
        <w:numPr>
          <w:ilvl w:val="0"/>
          <w:numId w:val="98"/>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noProof w:val="0"/>
          <w:lang w:val="fr-CH"/>
        </w:rPr>
        <w:t xml:space="preserve">Les mots de passe sont </w:t>
      </w:r>
      <w:r w:rsidRPr="5245EBFF" w:rsidR="217C01F2">
        <w:rPr>
          <w:rFonts w:ascii="Century Gothic" w:hAnsi="Century Gothic" w:eastAsia="Times New Roman" w:cs="Times New Roman"/>
          <w:b w:val="1"/>
          <w:bCs w:val="1"/>
          <w:noProof w:val="0"/>
          <w:lang w:val="fr-CH"/>
        </w:rPr>
        <w:t>hachés avec Bcrypt</w:t>
      </w:r>
      <w:r w:rsidRPr="5245EBFF" w:rsidR="217C01F2">
        <w:rPr>
          <w:rFonts w:ascii="Century Gothic" w:hAnsi="Century Gothic" w:eastAsia="Times New Roman" w:cs="Times New Roman"/>
          <w:noProof w:val="0"/>
          <w:lang w:val="fr-CH"/>
        </w:rPr>
        <w:t xml:space="preserve"> avant d’être stockés.</w:t>
      </w:r>
    </w:p>
    <w:p w:rsidR="217C01F2" w:rsidP="5245EBFF" w:rsidRDefault="217C01F2" w14:paraId="71564E30" w14:textId="1414DAEA">
      <w:pPr>
        <w:pStyle w:val="Retraitcorpsdetexte"/>
        <w:numPr>
          <w:ilvl w:val="0"/>
          <w:numId w:val="98"/>
        </w:numPr>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noProof w:val="0"/>
          <w:lang w:val="fr-CH"/>
        </w:rPr>
        <w:t>La vérification en deux étapes (</w:t>
      </w:r>
      <w:r w:rsidRPr="5245EBFF" w:rsidR="217C01F2">
        <w:rPr>
          <w:rFonts w:ascii="Century Gothic" w:hAnsi="Century Gothic" w:eastAsia="Times New Roman" w:cs="Times New Roman"/>
          <w:b w:val="1"/>
          <w:bCs w:val="1"/>
          <w:noProof w:val="0"/>
          <w:lang w:val="fr-CH"/>
        </w:rPr>
        <w:t>2FA</w:t>
      </w:r>
      <w:r w:rsidRPr="5245EBFF" w:rsidR="217C01F2">
        <w:rPr>
          <w:rFonts w:ascii="Century Gothic" w:hAnsi="Century Gothic" w:eastAsia="Times New Roman" w:cs="Times New Roman"/>
          <w:noProof w:val="0"/>
          <w:lang w:val="fr-CH"/>
        </w:rPr>
        <w:t>) a été ajoutée pour renforcer la protection des comptes.</w:t>
      </w:r>
    </w:p>
    <w:p w:rsidR="1C403C5E" w:rsidP="5245EBFF" w:rsidRDefault="1C403C5E" w14:paraId="0E503A02" w14:textId="518BFF20">
      <w:pPr>
        <w:pStyle w:val="Retraitcorpsdetexte"/>
        <w:numPr>
          <w:ilvl w:val="0"/>
          <w:numId w:val="98"/>
        </w:numPr>
        <w:bidi w:val="0"/>
        <w:rPr>
          <w:rFonts w:ascii="Century Gothic" w:hAnsi="Century Gothic" w:eastAsia="Times New Roman" w:cs="Times New Roman"/>
          <w:noProof w:val="0"/>
          <w:lang w:val="fr-CH"/>
        </w:rPr>
      </w:pPr>
      <w:r w:rsidRPr="5245EBFF" w:rsidR="1C403C5E">
        <w:rPr>
          <w:rFonts w:ascii="Century Gothic" w:hAnsi="Century Gothic" w:eastAsia="Times New Roman" w:cs="Times New Roman"/>
          <w:noProof w:val="0"/>
          <w:lang w:val="fr-CH"/>
        </w:rPr>
        <w:t>Toutes les clés sensibles ont été placées dans un fichier .</w:t>
      </w:r>
      <w:r w:rsidRPr="5245EBFF" w:rsidR="1C403C5E">
        <w:rPr>
          <w:rFonts w:ascii="Century Gothic" w:hAnsi="Century Gothic" w:eastAsia="Times New Roman" w:cs="Times New Roman"/>
          <w:noProof w:val="0"/>
          <w:lang w:val="fr-CH"/>
        </w:rPr>
        <w:t>env</w:t>
      </w:r>
      <w:r w:rsidRPr="5245EBFF" w:rsidR="1C403C5E">
        <w:rPr>
          <w:rFonts w:ascii="Century Gothic" w:hAnsi="Century Gothic" w:eastAsia="Times New Roman" w:cs="Times New Roman"/>
          <w:noProof w:val="0"/>
          <w:lang w:val="fr-CH"/>
        </w:rPr>
        <w:t xml:space="preserve"> afin d’assurer la sécurité des informations.</w:t>
      </w:r>
    </w:p>
    <w:p w:rsidR="5245EBFF" w:rsidP="5245EBFF" w:rsidRDefault="5245EBFF" w14:paraId="1180DF85" w14:textId="2C4155E4">
      <w:pPr>
        <w:pStyle w:val="Retraitcorpsdetexte"/>
        <w:bidi w:val="0"/>
        <w:ind w:left="1776"/>
        <w:rPr>
          <w:rFonts w:ascii="Century Gothic" w:hAnsi="Century Gothic" w:eastAsia="Times New Roman" w:cs="Times New Roman"/>
          <w:noProof w:val="0"/>
          <w:lang w:val="fr-CH"/>
        </w:rPr>
      </w:pPr>
    </w:p>
    <w:p w:rsidR="5245EBFF" w:rsidP="5245EBFF" w:rsidRDefault="5245EBFF" w14:paraId="486283E6" w14:textId="13CA8D6B">
      <w:pPr>
        <w:pStyle w:val="Retraitcorpsdetexte"/>
        <w:bidi w:val="0"/>
        <w:ind w:left="1776"/>
        <w:rPr>
          <w:rFonts w:ascii="Century Gothic" w:hAnsi="Century Gothic" w:eastAsia="Times New Roman" w:cs="Times New Roman"/>
          <w:noProof w:val="0"/>
          <w:lang w:val="fr-CH"/>
        </w:rPr>
      </w:pPr>
    </w:p>
    <w:p w:rsidR="217C01F2" w:rsidP="5245EBFF" w:rsidRDefault="217C01F2" w14:paraId="3C41E473" w14:textId="242A8569">
      <w:pPr>
        <w:pStyle w:val="Retraitcorpsdetexte"/>
        <w:bidi w:val="0"/>
        <w:rPr>
          <w:rFonts w:ascii="Century Gothic" w:hAnsi="Century Gothic" w:eastAsia="Times New Roman" w:cs="Times New Roman"/>
          <w:b w:val="1"/>
          <w:bCs w:val="1"/>
          <w:noProof w:val="0"/>
          <w:lang w:val="fr-CH"/>
        </w:rPr>
      </w:pPr>
      <w:r w:rsidRPr="5245EBFF" w:rsidR="217C01F2">
        <w:rPr>
          <w:rFonts w:ascii="Century Gothic" w:hAnsi="Century Gothic" w:eastAsia="Times New Roman" w:cs="Times New Roman"/>
          <w:b w:val="1"/>
          <w:bCs w:val="1"/>
          <w:noProof w:val="0"/>
          <w:lang w:val="fr-CH"/>
        </w:rPr>
        <w:t>Communication frontend-backend</w:t>
      </w:r>
    </w:p>
    <w:p w:rsidR="5245EBFF" w:rsidP="5245EBFF" w:rsidRDefault="5245EBFF" w14:paraId="70B1BC66" w14:textId="13098993">
      <w:pPr>
        <w:pStyle w:val="Retraitcorpsdetexte"/>
        <w:bidi w:val="0"/>
        <w:rPr>
          <w:rFonts w:ascii="Century Gothic" w:hAnsi="Century Gothic" w:eastAsia="Times New Roman" w:cs="Times New Roman"/>
          <w:b w:val="1"/>
          <w:bCs w:val="1"/>
          <w:noProof w:val="0"/>
          <w:lang w:val="fr-CH"/>
        </w:rPr>
      </w:pPr>
    </w:p>
    <w:p w:rsidR="217C01F2" w:rsidP="5245EBFF" w:rsidRDefault="217C01F2" w14:paraId="4D4634DE" w14:textId="5AB7FCCE">
      <w:pPr>
        <w:pStyle w:val="Retraitcorpsdetexte"/>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noProof w:val="0"/>
          <w:lang w:val="fr-CH"/>
        </w:rPr>
        <w:t xml:space="preserve">Le frontend communique avec le backend via </w:t>
      </w:r>
      <w:r w:rsidRPr="5245EBFF" w:rsidR="217C01F2">
        <w:rPr>
          <w:rFonts w:ascii="Century Gothic" w:hAnsi="Century Gothic" w:eastAsia="Times New Roman" w:cs="Times New Roman"/>
          <w:b w:val="1"/>
          <w:bCs w:val="1"/>
          <w:noProof w:val="0"/>
          <w:lang w:val="fr-CH"/>
        </w:rPr>
        <w:t>requêtes HTTP</w:t>
      </w:r>
      <w:r w:rsidRPr="5245EBFF" w:rsidR="217C01F2">
        <w:rPr>
          <w:rFonts w:ascii="Century Gothic" w:hAnsi="Century Gothic" w:eastAsia="Times New Roman" w:cs="Times New Roman"/>
          <w:noProof w:val="0"/>
          <w:lang w:val="fr-CH"/>
        </w:rPr>
        <w:t xml:space="preserve"> en fetch. L’échange de données se fait en </w:t>
      </w:r>
      <w:r w:rsidRPr="5245EBFF" w:rsidR="217C01F2">
        <w:rPr>
          <w:rFonts w:ascii="Century Gothic" w:hAnsi="Century Gothic" w:eastAsia="Times New Roman" w:cs="Times New Roman"/>
          <w:b w:val="1"/>
          <w:bCs w:val="1"/>
          <w:noProof w:val="0"/>
          <w:lang w:val="fr-CH"/>
        </w:rPr>
        <w:t>format JSON</w:t>
      </w:r>
      <w:r w:rsidRPr="5245EBFF" w:rsidR="217C01F2">
        <w:rPr>
          <w:rFonts w:ascii="Century Gothic" w:hAnsi="Century Gothic" w:eastAsia="Times New Roman" w:cs="Times New Roman"/>
          <w:noProof w:val="0"/>
          <w:lang w:val="fr-CH"/>
        </w:rPr>
        <w:t>.</w:t>
      </w:r>
    </w:p>
    <w:p w:rsidR="217C01F2" w:rsidP="5245EBFF" w:rsidRDefault="217C01F2" w14:paraId="00EE1117" w14:textId="753C942B">
      <w:pPr>
        <w:pStyle w:val="Retraitcorpsdetexte"/>
        <w:bidi w:val="0"/>
        <w:rPr>
          <w:rFonts w:ascii="Century Gothic" w:hAnsi="Century Gothic" w:eastAsia="Times New Roman" w:cs="Times New Roman"/>
          <w:noProof w:val="0"/>
          <w:lang w:val="fr-CH"/>
        </w:rPr>
      </w:pPr>
      <w:r w:rsidRPr="5245EBFF" w:rsidR="217C01F2">
        <w:rPr>
          <w:rFonts w:ascii="Century Gothic" w:hAnsi="Century Gothic" w:eastAsia="Times New Roman" w:cs="Times New Roman"/>
          <w:noProof w:val="0"/>
          <w:lang w:val="fr-CH"/>
        </w:rPr>
        <w:t xml:space="preserve">Toutes les routes ont été testées avec </w:t>
      </w:r>
      <w:r w:rsidRPr="5245EBFF" w:rsidR="40BF9687">
        <w:rPr>
          <w:rFonts w:ascii="Century Gothic" w:hAnsi="Century Gothic" w:eastAsia="Times New Roman" w:cs="Times New Roman"/>
          <w:b w:val="1"/>
          <w:bCs w:val="1"/>
          <w:noProof w:val="0"/>
          <w:lang w:val="fr-CH"/>
        </w:rPr>
        <w:t xml:space="preserve">Insomnia </w:t>
      </w:r>
      <w:r w:rsidRPr="5245EBFF" w:rsidR="217C01F2">
        <w:rPr>
          <w:rFonts w:ascii="Century Gothic" w:hAnsi="Century Gothic" w:eastAsia="Times New Roman" w:cs="Times New Roman"/>
          <w:noProof w:val="0"/>
          <w:lang w:val="fr-CH"/>
        </w:rPr>
        <w:t>avant d’être intégrées dans le frontend.</w:t>
      </w:r>
    </w:p>
    <w:p w:rsidR="5245EBFF" w:rsidP="5245EBFF" w:rsidRDefault="5245EBFF" w14:paraId="48FC358F" w14:textId="60E07D91">
      <w:pPr>
        <w:pStyle w:val="Retraitcorpsdetexte"/>
        <w:bidi w:val="0"/>
      </w:pPr>
    </w:p>
    <w:p w:rsidR="6CF2BA54" w:rsidP="5245EBFF" w:rsidRDefault="6CF2BA54" w14:paraId="06295EE0" w14:textId="3960F4D7">
      <w:pPr>
        <w:pStyle w:val="Titre2"/>
        <w:suppressLineNumbers w:val="0"/>
        <w:bidi w:val="0"/>
        <w:spacing w:before="120" w:beforeAutospacing="off" w:after="60" w:afterAutospacing="off" w:line="259" w:lineRule="auto"/>
        <w:ind w:left="1134" w:right="0" w:hanging="567"/>
        <w:jc w:val="left"/>
        <w:rPr/>
      </w:pPr>
      <w:r w:rsidR="6CF2BA54">
        <w:rPr/>
        <w:t xml:space="preserve">Remarques </w:t>
      </w:r>
    </w:p>
    <w:p w:rsidR="6CF2BA54" w:rsidP="5245EBFF" w:rsidRDefault="6CF2BA54" w14:paraId="078513F9" w14:textId="1F16577E">
      <w:pPr>
        <w:bidi w:val="0"/>
        <w:ind w:left="1134"/>
      </w:pPr>
      <w:r w:rsidRPr="5245EBFF" w:rsidR="6CF2BA54">
        <w:rPr>
          <w:noProof w:val="0"/>
          <w:lang w:val="fr-CH"/>
        </w:rPr>
        <w:t xml:space="preserve">Nous n'avons pas pu terminer la fonctionnalité </w:t>
      </w:r>
      <w:r w:rsidRPr="5245EBFF" w:rsidR="6CF2BA54">
        <w:rPr>
          <w:b w:val="1"/>
          <w:bCs w:val="1"/>
          <w:noProof w:val="0"/>
          <w:lang w:val="fr-CH"/>
        </w:rPr>
        <w:t>wishlist</w:t>
      </w:r>
      <w:r w:rsidRPr="5245EBFF" w:rsidR="6CF2BA54">
        <w:rPr>
          <w:noProof w:val="0"/>
          <w:lang w:val="fr-CH"/>
        </w:rPr>
        <w:t xml:space="preserve"> en raison d’un manque de temps et de certains problèmes techniques rencontrés dans le code.</w:t>
      </w:r>
    </w:p>
    <w:p w:rsidR="5245EBFF" w:rsidP="5245EBFF" w:rsidRDefault="5245EBFF" w14:paraId="524287EC" w14:textId="490DC8A7">
      <w:pPr>
        <w:pStyle w:val="Retraitcorpsdetexte"/>
        <w:bidi w:val="0"/>
      </w:pPr>
    </w:p>
    <w:p w:rsidR="5245EBFF" w:rsidP="5245EBFF" w:rsidRDefault="5245EBFF" w14:paraId="5D2CB0A6" w14:textId="76A63365">
      <w:pPr>
        <w:pStyle w:val="Retraitcorpsdetexte"/>
        <w:bidi w:val="0"/>
      </w:pPr>
    </w:p>
    <w:p w:rsidR="5245EBFF" w:rsidP="5245EBFF" w:rsidRDefault="5245EBFF" w14:paraId="6C804C31" w14:textId="73C01655">
      <w:pPr>
        <w:pStyle w:val="Retraitcorpsdetexte"/>
        <w:bidi w:val="0"/>
      </w:pPr>
    </w:p>
    <w:p w:rsidRPr="007F30AE" w:rsidR="007F30AE" w:rsidP="008E53F9" w:rsidRDefault="007F30AE" w14:paraId="44B4FDAB" w14:noSpellErr="1" w14:textId="4FB4A76E">
      <w:pPr>
        <w:pStyle w:val="Titre1"/>
        <w:rPr/>
      </w:pPr>
      <w:bookmarkStart w:name="_Toc165969653" w:id="48"/>
      <w:bookmarkStart w:name="_Toc1014395790" w:id="901899053"/>
      <w:r w:rsidR="4163F518">
        <w:rPr/>
        <w:t>Conclusion</w:t>
      </w:r>
      <w:bookmarkEnd w:id="48"/>
      <w:bookmarkEnd w:id="901899053"/>
    </w:p>
    <w:p w:rsidRPr="007F30AE" w:rsidR="007F30AE" w:rsidP="008E53F9" w:rsidRDefault="007F30AE" w14:paraId="499F95DF" w14:noSpellErr="1" w14:textId="03CD9EEC">
      <w:pPr>
        <w:pStyle w:val="Titre2"/>
        <w:rPr/>
      </w:pPr>
      <w:bookmarkStart w:name="_Toc165969655" w:id="52"/>
      <w:bookmarkStart w:name="_Toc1571297448" w:id="1209054017"/>
      <w:r w:rsidR="4163F518">
        <w:rPr/>
        <w:t>Bilan de la planification</w:t>
      </w:r>
      <w:bookmarkEnd w:id="52"/>
      <w:bookmarkEnd w:id="1209054017"/>
    </w:p>
    <w:p w:rsidR="5245EBFF" w:rsidP="5245EBFF" w:rsidRDefault="5245EBFF" w14:paraId="2BBBA3C6" w14:textId="5620C9A6">
      <w:pPr>
        <w:pStyle w:val="Retraitcorpsdetexte"/>
      </w:pPr>
    </w:p>
    <w:p w:rsidR="01452871" w:rsidP="5245EBFF" w:rsidRDefault="01452871" w14:paraId="5E46EE65" w14:textId="55CA8993">
      <w:pPr>
        <w:pStyle w:val="Retraitcorpsdetexte"/>
        <w:jc w:val="both"/>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 xml:space="preserve">Pour organiser notre travail, on a utilisé </w:t>
      </w:r>
      <w:r w:rsidRPr="5245EBFF" w:rsidR="01452871">
        <w:rPr>
          <w:rFonts w:ascii="Century Gothic" w:hAnsi="Century Gothic" w:eastAsia="Times New Roman" w:cs="Times New Roman"/>
          <w:b w:val="1"/>
          <w:bCs w:val="1"/>
          <w:noProof w:val="0"/>
          <w:lang w:val="fr-CH"/>
        </w:rPr>
        <w:t xml:space="preserve">GitHub </w:t>
      </w:r>
      <w:r w:rsidRPr="5245EBFF" w:rsidR="01452871">
        <w:rPr>
          <w:rFonts w:ascii="Century Gothic" w:hAnsi="Century Gothic" w:eastAsia="Times New Roman" w:cs="Times New Roman"/>
          <w:b w:val="1"/>
          <w:bCs w:val="1"/>
          <w:noProof w:val="0"/>
          <w:lang w:val="fr-CH"/>
        </w:rPr>
        <w:t>Projects</w:t>
      </w:r>
      <w:r w:rsidRPr="5245EBFF" w:rsidR="01452871">
        <w:rPr>
          <w:rFonts w:ascii="Century Gothic" w:hAnsi="Century Gothic" w:eastAsia="Times New Roman" w:cs="Times New Roman"/>
          <w:noProof w:val="0"/>
          <w:lang w:val="fr-CH"/>
        </w:rPr>
        <w:t xml:space="preserve"> avec le modèle </w:t>
      </w:r>
      <w:r w:rsidRPr="5245EBFF" w:rsidR="01452871">
        <w:rPr>
          <w:rFonts w:ascii="Century Gothic" w:hAnsi="Century Gothic" w:eastAsia="Times New Roman" w:cs="Times New Roman"/>
          <w:b w:val="1"/>
          <w:bCs w:val="1"/>
          <w:noProof w:val="0"/>
          <w:lang w:val="fr-CH"/>
        </w:rPr>
        <w:t>Kanban</w:t>
      </w:r>
      <w:r w:rsidRPr="5245EBFF" w:rsidR="01452871">
        <w:rPr>
          <w:rFonts w:ascii="Century Gothic" w:hAnsi="Century Gothic" w:eastAsia="Times New Roman" w:cs="Times New Roman"/>
          <w:noProof w:val="0"/>
          <w:lang w:val="fr-CH"/>
        </w:rPr>
        <w:t xml:space="preserve">, qui nous a permis de suivre l’avancement du projet avec des colonnes simples : </w:t>
      </w:r>
      <w:r w:rsidRPr="5245EBFF" w:rsidR="01452871">
        <w:rPr>
          <w:rFonts w:ascii="Century Gothic" w:hAnsi="Century Gothic" w:eastAsia="Times New Roman" w:cs="Times New Roman"/>
          <w:i w:val="1"/>
          <w:iCs w:val="1"/>
          <w:noProof w:val="0"/>
          <w:lang w:val="fr-CH"/>
        </w:rPr>
        <w:t>À faire</w:t>
      </w:r>
      <w:r w:rsidRPr="5245EBFF" w:rsidR="01452871">
        <w:rPr>
          <w:rFonts w:ascii="Century Gothic" w:hAnsi="Century Gothic" w:eastAsia="Times New Roman" w:cs="Times New Roman"/>
          <w:noProof w:val="0"/>
          <w:lang w:val="fr-CH"/>
        </w:rPr>
        <w:t xml:space="preserve">, </w:t>
      </w:r>
      <w:r w:rsidRPr="5245EBFF" w:rsidR="01452871">
        <w:rPr>
          <w:rFonts w:ascii="Century Gothic" w:hAnsi="Century Gothic" w:eastAsia="Times New Roman" w:cs="Times New Roman"/>
          <w:i w:val="1"/>
          <w:iCs w:val="1"/>
          <w:noProof w:val="0"/>
          <w:lang w:val="fr-CH"/>
        </w:rPr>
        <w:t>En cours</w:t>
      </w:r>
      <w:r w:rsidRPr="5245EBFF" w:rsidR="01452871">
        <w:rPr>
          <w:rFonts w:ascii="Century Gothic" w:hAnsi="Century Gothic" w:eastAsia="Times New Roman" w:cs="Times New Roman"/>
          <w:noProof w:val="0"/>
          <w:lang w:val="fr-CH"/>
        </w:rPr>
        <w:t xml:space="preserve">, </w:t>
      </w:r>
      <w:r w:rsidRPr="5245EBFF" w:rsidR="01452871">
        <w:rPr>
          <w:rFonts w:ascii="Century Gothic" w:hAnsi="Century Gothic" w:eastAsia="Times New Roman" w:cs="Times New Roman"/>
          <w:i w:val="1"/>
          <w:iCs w:val="1"/>
          <w:noProof w:val="0"/>
          <w:lang w:val="fr-CH"/>
        </w:rPr>
        <w:t>Terminé</w:t>
      </w:r>
      <w:r w:rsidRPr="5245EBFF" w:rsidR="01452871">
        <w:rPr>
          <w:rFonts w:ascii="Century Gothic" w:hAnsi="Century Gothic" w:eastAsia="Times New Roman" w:cs="Times New Roman"/>
          <w:noProof w:val="0"/>
          <w:lang w:val="fr-CH"/>
        </w:rPr>
        <w:t xml:space="preserve">. Le projet était divisé en </w:t>
      </w:r>
      <w:r w:rsidRPr="5245EBFF" w:rsidR="01452871">
        <w:rPr>
          <w:rFonts w:ascii="Century Gothic" w:hAnsi="Century Gothic" w:eastAsia="Times New Roman" w:cs="Times New Roman"/>
          <w:b w:val="1"/>
          <w:bCs w:val="1"/>
          <w:noProof w:val="0"/>
          <w:lang w:val="fr-CH"/>
        </w:rPr>
        <w:t>4 sprints</w:t>
      </w:r>
      <w:r w:rsidRPr="5245EBFF" w:rsidR="01452871">
        <w:rPr>
          <w:rFonts w:ascii="Century Gothic" w:hAnsi="Century Gothic" w:eastAsia="Times New Roman" w:cs="Times New Roman"/>
          <w:noProof w:val="0"/>
          <w:lang w:val="fr-CH"/>
        </w:rPr>
        <w:t>, ce qui nous a aidés à structurer les étapes et à garder une bonne visibilité sur ce qu’il restait à faire.</w:t>
      </w:r>
    </w:p>
    <w:p w:rsidR="5245EBFF" w:rsidP="5245EBFF" w:rsidRDefault="5245EBFF" w14:paraId="77683DDA" w14:textId="5E3CD1A6">
      <w:pPr>
        <w:pStyle w:val="Retraitcorpsdetexte"/>
        <w:jc w:val="both"/>
        <w:rPr>
          <w:rFonts w:ascii="Century Gothic" w:hAnsi="Century Gothic" w:eastAsia="Times New Roman" w:cs="Times New Roman"/>
          <w:noProof w:val="0"/>
          <w:lang w:val="fr-CH"/>
        </w:rPr>
      </w:pPr>
    </w:p>
    <w:p w:rsidR="01452871" w:rsidP="5245EBFF" w:rsidRDefault="01452871" w14:paraId="199000CB" w14:textId="3476F83F">
      <w:pPr>
        <w:pStyle w:val="Retraitcorpsdetexte"/>
        <w:jc w:val="both"/>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 xml:space="preserve">C’est </w:t>
      </w:r>
      <w:r w:rsidRPr="5245EBFF" w:rsidR="01452871">
        <w:rPr>
          <w:rFonts w:ascii="Century Gothic" w:hAnsi="Century Gothic" w:eastAsia="Times New Roman" w:cs="Times New Roman"/>
          <w:b w:val="1"/>
          <w:bCs w:val="1"/>
          <w:noProof w:val="0"/>
          <w:lang w:val="fr-CH"/>
        </w:rPr>
        <w:t>Samuel Sallaku</w:t>
      </w:r>
      <w:r w:rsidRPr="5245EBFF" w:rsidR="01452871">
        <w:rPr>
          <w:rFonts w:ascii="Century Gothic" w:hAnsi="Century Gothic" w:eastAsia="Times New Roman" w:cs="Times New Roman"/>
          <w:noProof w:val="0"/>
          <w:lang w:val="fr-CH"/>
        </w:rPr>
        <w:t xml:space="preserve"> qui a créé le tableau GitHub Project et mis en place la base de départ. Ensuite, </w:t>
      </w:r>
      <w:r w:rsidRPr="5245EBFF" w:rsidR="01452871">
        <w:rPr>
          <w:rFonts w:ascii="Century Gothic" w:hAnsi="Century Gothic" w:eastAsia="Times New Roman" w:cs="Times New Roman"/>
          <w:b w:val="1"/>
          <w:bCs w:val="1"/>
          <w:noProof w:val="0"/>
          <w:lang w:val="fr-CH"/>
        </w:rPr>
        <w:t>chacun a créé ses propres tâches</w:t>
      </w:r>
      <w:r w:rsidRPr="5245EBFF" w:rsidR="01452871">
        <w:rPr>
          <w:rFonts w:ascii="Century Gothic" w:hAnsi="Century Gothic" w:eastAsia="Times New Roman" w:cs="Times New Roman"/>
          <w:noProof w:val="0"/>
          <w:lang w:val="fr-CH"/>
        </w:rPr>
        <w:t xml:space="preserve"> et </w:t>
      </w:r>
      <w:r w:rsidRPr="5245EBFF" w:rsidR="01452871">
        <w:rPr>
          <w:rFonts w:ascii="Century Gothic" w:hAnsi="Century Gothic" w:eastAsia="Times New Roman" w:cs="Times New Roman"/>
          <w:b w:val="1"/>
          <w:bCs w:val="1"/>
          <w:noProof w:val="0"/>
          <w:lang w:val="fr-CH"/>
        </w:rPr>
        <w:t>user stories</w:t>
      </w:r>
      <w:r w:rsidRPr="5245EBFF" w:rsidR="01452871">
        <w:rPr>
          <w:rFonts w:ascii="Century Gothic" w:hAnsi="Century Gothic" w:eastAsia="Times New Roman" w:cs="Times New Roman"/>
          <w:noProof w:val="0"/>
          <w:lang w:val="fr-CH"/>
        </w:rPr>
        <w:t xml:space="preserve"> en fonction de ce qu’il devait développer, que ce soit sur le frontend ou le backend.</w:t>
      </w:r>
    </w:p>
    <w:p w:rsidR="5245EBFF" w:rsidP="5245EBFF" w:rsidRDefault="5245EBFF" w14:paraId="6E66BC89" w14:textId="459D6960">
      <w:pPr>
        <w:pStyle w:val="Retraitcorpsdetexte"/>
      </w:pPr>
    </w:p>
    <w:p w:rsidR="01452871" w:rsidP="5245EBFF" w:rsidRDefault="01452871" w14:paraId="607BF8A2" w14:textId="36EEE19E">
      <w:pPr>
        <w:pStyle w:val="Retraitcorpsdetexte"/>
        <w:ind w:left="1134"/>
        <w:rPr>
          <w:rFonts w:ascii="Century Gothic" w:hAnsi="Century Gothic" w:eastAsia="Times New Roman" w:cs="Times New Roman"/>
          <w:b w:val="1"/>
          <w:bCs w:val="1"/>
          <w:noProof w:val="0"/>
          <w:lang w:val="fr-CH"/>
        </w:rPr>
      </w:pPr>
      <w:r w:rsidRPr="5245EBFF" w:rsidR="01452871">
        <w:rPr>
          <w:rFonts w:ascii="Century Gothic" w:hAnsi="Century Gothic" w:eastAsia="Times New Roman" w:cs="Times New Roman"/>
          <w:b w:val="1"/>
          <w:bCs w:val="1"/>
          <w:noProof w:val="0"/>
          <w:lang w:val="fr-CH"/>
        </w:rPr>
        <w:t>Les 4 sprints</w:t>
      </w:r>
    </w:p>
    <w:p w:rsidR="5245EBFF" w:rsidP="5245EBFF" w:rsidRDefault="5245EBFF" w14:paraId="66A139E9" w14:textId="1B5915D1">
      <w:pPr>
        <w:pStyle w:val="Retraitcorpsdetexte"/>
        <w:ind w:left="1134"/>
        <w:rPr>
          <w:rFonts w:ascii="Century Gothic" w:hAnsi="Century Gothic" w:eastAsia="Times New Roman" w:cs="Times New Roman"/>
          <w:b w:val="1"/>
          <w:bCs w:val="1"/>
          <w:noProof w:val="0"/>
          <w:lang w:val="fr-CH"/>
        </w:rPr>
      </w:pPr>
    </w:p>
    <w:p w:rsidR="01452871" w:rsidP="5245EBFF" w:rsidRDefault="01452871" w14:paraId="48793EAC" w14:textId="6A9E7506">
      <w:pPr>
        <w:pStyle w:val="Retraitcorpsdetexte"/>
        <w:numPr>
          <w:ilvl w:val="0"/>
          <w:numId w:val="111"/>
        </w:numPr>
        <w:rPr>
          <w:rFonts w:ascii="Century Gothic" w:hAnsi="Century Gothic" w:eastAsia="Times New Roman" w:cs="Times New Roman"/>
          <w:noProof w:val="0"/>
          <w:lang w:val="fr-CH"/>
        </w:rPr>
      </w:pPr>
      <w:r w:rsidRPr="5245EBFF" w:rsidR="01452871">
        <w:rPr>
          <w:rFonts w:ascii="Century Gothic" w:hAnsi="Century Gothic" w:eastAsia="Times New Roman" w:cs="Times New Roman"/>
          <w:b w:val="1"/>
          <w:bCs w:val="1"/>
          <w:noProof w:val="0"/>
          <w:lang w:val="fr-CH"/>
        </w:rPr>
        <w:t>Sprint 1 (17 janvier – 7 février)</w:t>
      </w:r>
    </w:p>
    <w:p w:rsidR="5245EBFF" w:rsidP="5245EBFF" w:rsidRDefault="5245EBFF" w14:paraId="02618AFA" w14:textId="6B8C3650">
      <w:pPr>
        <w:pStyle w:val="Retraitcorpsdetexte"/>
        <w:ind w:left="1494"/>
        <w:rPr>
          <w:rFonts w:ascii="Century Gothic" w:hAnsi="Century Gothic" w:eastAsia="Times New Roman" w:cs="Times New Roman"/>
          <w:noProof w:val="0"/>
          <w:lang w:val="fr-CH"/>
        </w:rPr>
      </w:pPr>
    </w:p>
    <w:p w:rsidR="01452871" w:rsidP="5245EBFF" w:rsidRDefault="01452871" w14:paraId="272E0544" w14:textId="21D9DFFE">
      <w:pPr>
        <w:pStyle w:val="Retraitcorpsdetexte"/>
        <w:ind w:left="1494"/>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 xml:space="preserve">On a démarré le projet avec la création des maquettes sur </w:t>
      </w:r>
      <w:r w:rsidRPr="5245EBFF" w:rsidR="01452871">
        <w:rPr>
          <w:rFonts w:ascii="Century Gothic" w:hAnsi="Century Gothic" w:eastAsia="Times New Roman" w:cs="Times New Roman"/>
          <w:b w:val="1"/>
          <w:bCs w:val="1"/>
          <w:noProof w:val="0"/>
          <w:lang w:val="fr-CH"/>
        </w:rPr>
        <w:t>Figma</w:t>
      </w:r>
      <w:r w:rsidRPr="5245EBFF" w:rsidR="01452871">
        <w:rPr>
          <w:rFonts w:ascii="Century Gothic" w:hAnsi="Century Gothic" w:eastAsia="Times New Roman" w:cs="Times New Roman"/>
          <w:noProof w:val="0"/>
          <w:lang w:val="fr-CH"/>
        </w:rPr>
        <w:t>, le choix des technologies, la répartition des rôles, et les premiers tests de structure en HTML/CSS. C’était surtout une phase de mise en place.</w:t>
      </w:r>
    </w:p>
    <w:p w:rsidR="5245EBFF" w:rsidP="5245EBFF" w:rsidRDefault="5245EBFF" w14:paraId="1AE8076F" w14:textId="5FA95818">
      <w:pPr>
        <w:pStyle w:val="Retraitcorpsdetexte"/>
        <w:ind w:left="1134"/>
        <w:rPr>
          <w:rFonts w:ascii="Century Gothic" w:hAnsi="Century Gothic" w:eastAsia="Times New Roman" w:cs="Times New Roman"/>
          <w:b w:val="1"/>
          <w:bCs w:val="1"/>
          <w:noProof w:val="0"/>
          <w:lang w:val="fr-CH"/>
        </w:rPr>
      </w:pPr>
    </w:p>
    <w:p w:rsidR="01452871" w:rsidP="5245EBFF" w:rsidRDefault="01452871" w14:paraId="7D69A5BA" w14:textId="5021D463">
      <w:pPr>
        <w:pStyle w:val="Retraitcorpsdetexte"/>
        <w:numPr>
          <w:ilvl w:val="0"/>
          <w:numId w:val="112"/>
        </w:numPr>
        <w:rPr>
          <w:rFonts w:ascii="Century Gothic" w:hAnsi="Century Gothic" w:eastAsia="Times New Roman" w:cs="Times New Roman"/>
          <w:noProof w:val="0"/>
          <w:lang w:val="fr-CH"/>
        </w:rPr>
      </w:pPr>
      <w:r w:rsidRPr="5245EBFF" w:rsidR="01452871">
        <w:rPr>
          <w:rFonts w:ascii="Century Gothic" w:hAnsi="Century Gothic" w:eastAsia="Times New Roman" w:cs="Times New Roman"/>
          <w:b w:val="1"/>
          <w:bCs w:val="1"/>
          <w:noProof w:val="0"/>
          <w:lang w:val="fr-CH"/>
        </w:rPr>
        <w:t>Sprint 2 (8 février – 14 mars)</w:t>
      </w:r>
    </w:p>
    <w:p w:rsidR="5245EBFF" w:rsidP="5245EBFF" w:rsidRDefault="5245EBFF" w14:paraId="76EB383D" w14:textId="34004C3A">
      <w:pPr>
        <w:pStyle w:val="Retraitcorpsdetexte"/>
        <w:ind w:left="1494"/>
        <w:rPr>
          <w:rFonts w:ascii="Century Gothic" w:hAnsi="Century Gothic" w:eastAsia="Times New Roman" w:cs="Times New Roman"/>
          <w:noProof w:val="0"/>
          <w:lang w:val="fr-CH"/>
        </w:rPr>
      </w:pPr>
    </w:p>
    <w:p w:rsidR="01452871" w:rsidP="5245EBFF" w:rsidRDefault="01452871" w14:paraId="7ADE7A7C" w14:textId="1CEE9050">
      <w:pPr>
        <w:pStyle w:val="Retraitcorpsdetexte"/>
        <w:ind w:left="1494"/>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 xml:space="preserve">On a continué avec la finalisation des maquettes, le début du développement du </w:t>
      </w:r>
      <w:r w:rsidRPr="5245EBFF" w:rsidR="01452871">
        <w:rPr>
          <w:rFonts w:ascii="Century Gothic" w:hAnsi="Century Gothic" w:eastAsia="Times New Roman" w:cs="Times New Roman"/>
          <w:b w:val="1"/>
          <w:bCs w:val="1"/>
          <w:noProof w:val="0"/>
          <w:lang w:val="fr-CH"/>
        </w:rPr>
        <w:t>frontend</w:t>
      </w:r>
      <w:r w:rsidRPr="5245EBFF" w:rsidR="01452871">
        <w:rPr>
          <w:rFonts w:ascii="Century Gothic" w:hAnsi="Century Gothic" w:eastAsia="Times New Roman" w:cs="Times New Roman"/>
          <w:noProof w:val="0"/>
          <w:lang w:val="fr-CH"/>
        </w:rPr>
        <w:t xml:space="preserve">, et les premières bases du </w:t>
      </w:r>
      <w:r w:rsidRPr="5245EBFF" w:rsidR="01452871">
        <w:rPr>
          <w:rFonts w:ascii="Century Gothic" w:hAnsi="Century Gothic" w:eastAsia="Times New Roman" w:cs="Times New Roman"/>
          <w:b w:val="1"/>
          <w:bCs w:val="1"/>
          <w:noProof w:val="0"/>
          <w:lang w:val="fr-CH"/>
        </w:rPr>
        <w:t>backend</w:t>
      </w:r>
      <w:r w:rsidRPr="5245EBFF" w:rsidR="01452871">
        <w:rPr>
          <w:rFonts w:ascii="Century Gothic" w:hAnsi="Century Gothic" w:eastAsia="Times New Roman" w:cs="Times New Roman"/>
          <w:noProof w:val="0"/>
          <w:lang w:val="fr-CH"/>
        </w:rPr>
        <w:t xml:space="preserve"> (routes, base de données, etc.).</w:t>
      </w:r>
    </w:p>
    <w:p w:rsidR="5245EBFF" w:rsidP="5245EBFF" w:rsidRDefault="5245EBFF" w14:paraId="00441B52" w14:textId="733AA172">
      <w:pPr>
        <w:pStyle w:val="Retraitcorpsdetexte"/>
        <w:ind w:left="1134"/>
        <w:rPr>
          <w:rFonts w:ascii="Century Gothic" w:hAnsi="Century Gothic" w:eastAsia="Times New Roman" w:cs="Times New Roman"/>
          <w:b w:val="1"/>
          <w:bCs w:val="1"/>
          <w:noProof w:val="0"/>
          <w:lang w:val="fr-CH"/>
        </w:rPr>
      </w:pPr>
    </w:p>
    <w:p w:rsidR="01452871" w:rsidP="5245EBFF" w:rsidRDefault="01452871" w14:paraId="1408628A" w14:textId="47B2BDC7">
      <w:pPr>
        <w:pStyle w:val="Retraitcorpsdetexte"/>
        <w:numPr>
          <w:ilvl w:val="0"/>
          <w:numId w:val="113"/>
        </w:numPr>
        <w:rPr>
          <w:rFonts w:ascii="Century Gothic" w:hAnsi="Century Gothic" w:eastAsia="Times New Roman" w:cs="Times New Roman"/>
          <w:noProof w:val="0"/>
          <w:lang w:val="fr-CH"/>
        </w:rPr>
      </w:pPr>
      <w:r w:rsidRPr="5245EBFF" w:rsidR="01452871">
        <w:rPr>
          <w:rFonts w:ascii="Century Gothic" w:hAnsi="Century Gothic" w:eastAsia="Times New Roman" w:cs="Times New Roman"/>
          <w:b w:val="1"/>
          <w:bCs w:val="1"/>
          <w:noProof w:val="0"/>
          <w:lang w:val="fr-CH"/>
        </w:rPr>
        <w:t>Sprint 3 (15 mars – 28 avril)</w:t>
      </w:r>
    </w:p>
    <w:p w:rsidR="5245EBFF" w:rsidP="5245EBFF" w:rsidRDefault="5245EBFF" w14:paraId="3FCF6EB3" w14:textId="516E6F6B">
      <w:pPr>
        <w:pStyle w:val="Retraitcorpsdetexte"/>
        <w:ind w:left="1494"/>
        <w:rPr>
          <w:rFonts w:ascii="Century Gothic" w:hAnsi="Century Gothic" w:eastAsia="Times New Roman" w:cs="Times New Roman"/>
          <w:noProof w:val="0"/>
          <w:lang w:val="fr-CH"/>
        </w:rPr>
      </w:pPr>
    </w:p>
    <w:p w:rsidR="01452871" w:rsidP="5245EBFF" w:rsidRDefault="01452871" w14:paraId="5AE7B720" w14:textId="307830F8">
      <w:pPr>
        <w:pStyle w:val="Retraitcorpsdetexte"/>
        <w:ind w:left="1494"/>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L’équipe s’est répartie en deux groupes (frontend/backend). On a bien avancé sur les pages principales, la carte interactive, la partie connexion et les fonctionnalités liées aux utilisateurs.</w:t>
      </w:r>
    </w:p>
    <w:p w:rsidR="5245EBFF" w:rsidP="5245EBFF" w:rsidRDefault="5245EBFF" w14:paraId="4A480941" w14:textId="7A6ED91E">
      <w:pPr>
        <w:pStyle w:val="Retraitcorpsdetexte"/>
        <w:ind w:left="1134"/>
        <w:rPr>
          <w:rFonts w:ascii="Century Gothic" w:hAnsi="Century Gothic" w:eastAsia="Times New Roman" w:cs="Times New Roman"/>
          <w:b w:val="1"/>
          <w:bCs w:val="1"/>
          <w:noProof w:val="0"/>
          <w:lang w:val="fr-CH"/>
        </w:rPr>
      </w:pPr>
    </w:p>
    <w:p w:rsidR="01452871" w:rsidP="5245EBFF" w:rsidRDefault="01452871" w14:paraId="1B06FD83" w14:textId="5C0E345E">
      <w:pPr>
        <w:pStyle w:val="Retraitcorpsdetexte"/>
        <w:numPr>
          <w:ilvl w:val="0"/>
          <w:numId w:val="114"/>
        </w:numPr>
        <w:rPr>
          <w:rFonts w:ascii="Century Gothic" w:hAnsi="Century Gothic" w:eastAsia="Times New Roman" w:cs="Times New Roman"/>
          <w:noProof w:val="0"/>
          <w:lang w:val="fr-CH"/>
        </w:rPr>
      </w:pPr>
      <w:r w:rsidRPr="5245EBFF" w:rsidR="01452871">
        <w:rPr>
          <w:rFonts w:ascii="Century Gothic" w:hAnsi="Century Gothic" w:eastAsia="Times New Roman" w:cs="Times New Roman"/>
          <w:b w:val="1"/>
          <w:bCs w:val="1"/>
          <w:noProof w:val="0"/>
          <w:lang w:val="fr-CH"/>
        </w:rPr>
        <w:t>Sprint 4 (29 avril – 26 mai)</w:t>
      </w:r>
    </w:p>
    <w:p w:rsidR="5245EBFF" w:rsidP="5245EBFF" w:rsidRDefault="5245EBFF" w14:paraId="713BF276" w14:textId="79EE661B">
      <w:pPr>
        <w:pStyle w:val="Retraitcorpsdetexte"/>
        <w:ind w:left="1494"/>
        <w:rPr>
          <w:rFonts w:ascii="Century Gothic" w:hAnsi="Century Gothic" w:eastAsia="Times New Roman" w:cs="Times New Roman"/>
          <w:noProof w:val="0"/>
          <w:lang w:val="fr-CH"/>
        </w:rPr>
      </w:pPr>
    </w:p>
    <w:p w:rsidR="01452871" w:rsidP="5245EBFF" w:rsidRDefault="01452871" w14:paraId="77971DD6" w14:textId="68086A7A">
      <w:pPr>
        <w:pStyle w:val="Retraitcorpsdetexte"/>
        <w:ind w:left="1494"/>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Dernier sprint : on a corrigé des bugs, intégré le frontend avec le backend, ajouté la 2FA, et terminé tout ce qu’on avait priorisé. On a laissé le forum de côté pour se concentrer sur les parties les plus importantes.</w:t>
      </w:r>
    </w:p>
    <w:p w:rsidR="5245EBFF" w:rsidP="5245EBFF" w:rsidRDefault="5245EBFF" w14:paraId="457C1B00" w14:textId="1E57D38E">
      <w:pPr>
        <w:pStyle w:val="Retraitcorpsdetexte"/>
        <w:ind w:left="1134"/>
      </w:pPr>
    </w:p>
    <w:p w:rsidR="01452871" w:rsidP="5245EBFF" w:rsidRDefault="01452871" w14:paraId="4A35AA14" w14:textId="19A46C0A">
      <w:pPr>
        <w:pStyle w:val="Retraitcorpsdetexte"/>
        <w:ind w:left="1134"/>
        <w:rPr>
          <w:rFonts w:ascii="Century Gothic" w:hAnsi="Century Gothic" w:eastAsia="Times New Roman" w:cs="Times New Roman"/>
          <w:b w:val="1"/>
          <w:bCs w:val="1"/>
          <w:noProof w:val="0"/>
          <w:lang w:val="fr-CH"/>
        </w:rPr>
      </w:pPr>
      <w:r w:rsidRPr="5245EBFF" w:rsidR="01452871">
        <w:rPr>
          <w:rFonts w:ascii="Century Gothic" w:hAnsi="Century Gothic" w:eastAsia="Times New Roman" w:cs="Times New Roman"/>
          <w:b w:val="1"/>
          <w:bCs w:val="1"/>
          <w:noProof w:val="0"/>
          <w:lang w:val="fr-CH"/>
        </w:rPr>
        <w:t>Ce qui a bien fonctionné</w:t>
      </w:r>
    </w:p>
    <w:p w:rsidR="5245EBFF" w:rsidP="5245EBFF" w:rsidRDefault="5245EBFF" w14:paraId="40D0E76A" w14:textId="4435B9B1">
      <w:pPr>
        <w:pStyle w:val="Retraitcorpsdetexte"/>
        <w:ind w:left="1134"/>
        <w:rPr>
          <w:rFonts w:ascii="Century Gothic" w:hAnsi="Century Gothic" w:eastAsia="Times New Roman" w:cs="Times New Roman"/>
          <w:b w:val="1"/>
          <w:bCs w:val="1"/>
          <w:noProof w:val="0"/>
          <w:lang w:val="fr-CH"/>
        </w:rPr>
      </w:pPr>
    </w:p>
    <w:p w:rsidR="01452871" w:rsidP="5245EBFF" w:rsidRDefault="01452871" w14:paraId="632257B3" w14:textId="521FA009">
      <w:pPr>
        <w:pStyle w:val="Retraitcorpsdetexte"/>
        <w:numPr>
          <w:ilvl w:val="0"/>
          <w:numId w:val="110"/>
        </w:numPr>
        <w:ind w:left="1494"/>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Le découpage par sprint nous a aidés à rester organisés.</w:t>
      </w:r>
    </w:p>
    <w:p w:rsidR="01452871" w:rsidP="5245EBFF" w:rsidRDefault="01452871" w14:paraId="548788F5" w14:textId="73E673BA">
      <w:pPr>
        <w:pStyle w:val="Retraitcorpsdetexte"/>
        <w:numPr>
          <w:ilvl w:val="0"/>
          <w:numId w:val="110"/>
        </w:numPr>
        <w:ind w:left="1494"/>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Chacun savait ce qu’il avait à faire grâce aux tâches sur GitHub.</w:t>
      </w:r>
    </w:p>
    <w:p w:rsidR="01452871" w:rsidP="5245EBFF" w:rsidRDefault="01452871" w14:paraId="42329EE7" w14:textId="0F1D90A8">
      <w:pPr>
        <w:pStyle w:val="Retraitcorpsdetexte"/>
        <w:numPr>
          <w:ilvl w:val="0"/>
          <w:numId w:val="110"/>
        </w:numPr>
        <w:ind w:left="1494"/>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On a bien travaillé en autonomie tout en gardant une cohérence d’ensemble.</w:t>
      </w:r>
    </w:p>
    <w:p w:rsidR="5245EBFF" w:rsidP="5245EBFF" w:rsidRDefault="5245EBFF" w14:paraId="5961D022" w14:textId="5A5FA96A">
      <w:pPr>
        <w:pStyle w:val="Retraitcorpsdetexte"/>
        <w:ind w:left="1134"/>
        <w:rPr>
          <w:rFonts w:ascii="Century Gothic" w:hAnsi="Century Gothic" w:eastAsia="Times New Roman" w:cs="Times New Roman"/>
          <w:noProof w:val="0"/>
          <w:lang w:val="fr-CH"/>
        </w:rPr>
      </w:pPr>
    </w:p>
    <w:p w:rsidR="01452871" w:rsidP="5245EBFF" w:rsidRDefault="01452871" w14:paraId="15BF41E8" w14:textId="78053A9B">
      <w:pPr>
        <w:pStyle w:val="Retraitcorpsdetexte"/>
        <w:ind w:left="1134"/>
        <w:rPr>
          <w:rFonts w:ascii="Century Gothic" w:hAnsi="Century Gothic" w:eastAsia="Times New Roman" w:cs="Times New Roman"/>
          <w:b w:val="1"/>
          <w:bCs w:val="1"/>
          <w:noProof w:val="0"/>
          <w:lang w:val="fr-CH"/>
        </w:rPr>
      </w:pPr>
      <w:r w:rsidRPr="5245EBFF" w:rsidR="01452871">
        <w:rPr>
          <w:rFonts w:ascii="Century Gothic" w:hAnsi="Century Gothic" w:eastAsia="Times New Roman" w:cs="Times New Roman"/>
          <w:b w:val="1"/>
          <w:bCs w:val="1"/>
          <w:noProof w:val="0"/>
          <w:lang w:val="fr-CH"/>
        </w:rPr>
        <w:t>À améliorer</w:t>
      </w:r>
    </w:p>
    <w:p w:rsidR="5245EBFF" w:rsidP="5245EBFF" w:rsidRDefault="5245EBFF" w14:paraId="5C8AE2DB" w14:textId="054B4E04">
      <w:pPr>
        <w:pStyle w:val="Retraitcorpsdetexte"/>
        <w:ind w:left="1134"/>
        <w:rPr>
          <w:rFonts w:ascii="Century Gothic" w:hAnsi="Century Gothic" w:eastAsia="Times New Roman" w:cs="Times New Roman"/>
          <w:b w:val="1"/>
          <w:bCs w:val="1"/>
          <w:noProof w:val="0"/>
          <w:lang w:val="fr-CH"/>
        </w:rPr>
      </w:pPr>
    </w:p>
    <w:p w:rsidR="01452871" w:rsidP="5245EBFF" w:rsidRDefault="01452871" w14:paraId="4E045F3E" w14:textId="61251FCC">
      <w:pPr>
        <w:pStyle w:val="Retraitcorpsdetexte"/>
        <w:numPr>
          <w:ilvl w:val="0"/>
          <w:numId w:val="115"/>
        </w:numPr>
        <w:ind w:left="1494"/>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On aurait pu mieux anticiper les moments d’intégration entre le frontend et le backend.</w:t>
      </w:r>
    </w:p>
    <w:p w:rsidR="01452871" w:rsidP="5245EBFF" w:rsidRDefault="01452871" w14:paraId="2443D204" w14:textId="5EDEE3FD">
      <w:pPr>
        <w:pStyle w:val="Retraitcorpsdetexte"/>
        <w:numPr>
          <w:ilvl w:val="0"/>
          <w:numId w:val="115"/>
        </w:numPr>
        <w:ind w:left="1494"/>
        <w:rPr>
          <w:rFonts w:ascii="Century Gothic" w:hAnsi="Century Gothic" w:eastAsia="Times New Roman" w:cs="Times New Roman"/>
          <w:noProof w:val="0"/>
          <w:lang w:val="fr-CH"/>
        </w:rPr>
      </w:pPr>
      <w:r w:rsidRPr="5245EBFF" w:rsidR="01452871">
        <w:rPr>
          <w:rFonts w:ascii="Century Gothic" w:hAnsi="Century Gothic" w:eastAsia="Times New Roman" w:cs="Times New Roman"/>
          <w:noProof w:val="0"/>
          <w:lang w:val="fr-CH"/>
        </w:rPr>
        <w:t>Certaines tâches ont pris plus de temps que prévu à cause de dépendances entre les routes et les pages.</w:t>
      </w:r>
    </w:p>
    <w:p w:rsidR="5245EBFF" w:rsidP="5245EBFF" w:rsidRDefault="5245EBFF" w14:paraId="7C48A622" w14:textId="355CB832">
      <w:pPr>
        <w:pStyle w:val="Retraitcorpsdetexte"/>
        <w:ind w:left="1134"/>
        <w:rPr>
          <w:rFonts w:ascii="Century Gothic" w:hAnsi="Century Gothic" w:eastAsia="Times New Roman" w:cs="Times New Roman"/>
          <w:noProof w:val="0"/>
          <w:lang w:val="fr-CH"/>
        </w:rPr>
      </w:pPr>
    </w:p>
    <w:p w:rsidR="5245EBFF" w:rsidP="5245EBFF" w:rsidRDefault="5245EBFF" w14:paraId="0C939F86" w14:textId="1061B392">
      <w:pPr>
        <w:pStyle w:val="Retraitcorpsdetexte"/>
        <w:ind w:left="1134"/>
      </w:pPr>
    </w:p>
    <w:p w:rsidR="5245EBFF" w:rsidRDefault="5245EBFF" w14:paraId="30A4673A" w14:textId="02C37193">
      <w:r>
        <w:br w:type="page"/>
      </w:r>
    </w:p>
    <w:p w:rsidRPr="007F30AE" w:rsidR="007F30AE" w:rsidP="008E53F9" w:rsidRDefault="007F30AE" w14:paraId="222ABBD6" w14:textId="64CB2C42">
      <w:pPr>
        <w:pStyle w:val="Titre2"/>
        <w:rPr/>
      </w:pPr>
      <w:bookmarkStart w:name="_Toc165969656" w:id="54"/>
      <w:bookmarkStart w:name="_Toc2081623763" w:id="232077173"/>
      <w:r w:rsidR="4163F518">
        <w:rPr/>
        <w:t>Bilan personnel</w:t>
      </w:r>
      <w:bookmarkEnd w:id="54"/>
      <w:bookmarkEnd w:id="232077173"/>
    </w:p>
    <w:p w:rsidR="5245EBFF" w:rsidP="5245EBFF" w:rsidRDefault="5245EBFF" w14:paraId="3CD6B0B4" w14:textId="376229D7">
      <w:pPr>
        <w:pStyle w:val="Retraitcorpsdetexte"/>
      </w:pPr>
    </w:p>
    <w:p w:rsidR="6CC2F9F1" w:rsidP="5245EBFF" w:rsidRDefault="6CC2F9F1" w14:paraId="3354B38D" w14:textId="23F97981">
      <w:pPr>
        <w:pStyle w:val="Retraitcorpsdetexte"/>
      </w:pPr>
      <w:r w:rsidRPr="5245EBFF" w:rsidR="6CC2F9F1">
        <w:rPr>
          <w:b w:val="1"/>
          <w:bCs w:val="1"/>
        </w:rPr>
        <w:t>Gonzalo Herrera :</w:t>
      </w:r>
      <w:r w:rsidR="6CC2F9F1">
        <w:rPr/>
        <w:t xml:space="preserve"> </w:t>
      </w:r>
      <w:r w:rsidR="6CC2F9F1">
        <w:rPr/>
        <w:t>J’ai principalement travaillé sur le frontend du projet, en créant plusieurs pages du site et en assurant un design cohérent avec les maquettes. J’ai aussi aidé ponctuellement sur le backend, notamment pour tester les routes API ou corriger quelques bugs. Ce projet m’a permis de mieux comprendre le travail en équipe, d’utiliser Vue.js de manière concrète, et de voir comment le frontend et le backend s’intègrent ensemble. Si c’était à refaire, je communiquerais encore plus avec l’équipe backend pour éviter certaines pertes de temps. J’ai beaucoup appris, autant sur le plan technique que sur la gestion de projet.</w:t>
      </w:r>
    </w:p>
    <w:p w:rsidR="5245EBFF" w:rsidP="5245EBFF" w:rsidRDefault="5245EBFF" w14:paraId="54C9A7C8" w14:textId="2C01F99A">
      <w:pPr>
        <w:pStyle w:val="Retraitcorpsdetexte"/>
        <w:rPr>
          <w:b w:val="1"/>
          <w:bCs w:val="1"/>
        </w:rPr>
      </w:pPr>
    </w:p>
    <w:p w:rsidR="6CC2F9F1" w:rsidP="5245EBFF" w:rsidRDefault="6CC2F9F1" w14:paraId="4BCF9841" w14:textId="39F3CEDC">
      <w:pPr>
        <w:pStyle w:val="Retraitcorpsdetexte"/>
        <w:rPr>
          <w:b w:val="0"/>
          <w:bCs w:val="0"/>
        </w:rPr>
      </w:pPr>
      <w:r w:rsidRPr="5245EBFF" w:rsidR="6CC2F9F1">
        <w:rPr>
          <w:b w:val="1"/>
          <w:bCs w:val="1"/>
        </w:rPr>
        <w:t>Evan</w:t>
      </w:r>
      <w:r w:rsidRPr="5245EBFF" w:rsidR="6CC2F9F1">
        <w:rPr>
          <w:b w:val="1"/>
          <w:bCs w:val="1"/>
        </w:rPr>
        <w:t xml:space="preserve"> </w:t>
      </w:r>
      <w:r w:rsidRPr="5245EBFF" w:rsidR="6CC2F9F1">
        <w:rPr>
          <w:b w:val="1"/>
          <w:bCs w:val="1"/>
        </w:rPr>
        <w:t>Sot</w:t>
      </w:r>
      <w:r w:rsidRPr="5245EBFF" w:rsidR="68BFCE7B">
        <w:rPr>
          <w:b w:val="1"/>
          <w:bCs w:val="1"/>
        </w:rPr>
        <w:t>t</w:t>
      </w:r>
      <w:r w:rsidRPr="5245EBFF" w:rsidR="6CC2F9F1">
        <w:rPr>
          <w:b w:val="1"/>
          <w:bCs w:val="1"/>
        </w:rPr>
        <w:t>ile</w:t>
      </w:r>
      <w:r w:rsidRPr="5245EBFF" w:rsidR="6CC2F9F1">
        <w:rPr>
          <w:b w:val="1"/>
          <w:bCs w:val="1"/>
        </w:rPr>
        <w:t xml:space="preserve"> :</w:t>
      </w:r>
      <w:r w:rsidR="064EEB8E">
        <w:rPr>
          <w:b w:val="0"/>
          <w:bCs w:val="0"/>
        </w:rPr>
        <w:t xml:space="preserve"> J’ai participé activement au frontend et au backend, en plus de travailler sur les maquettes avec l’équipe. J’ai pu toucher à toutes les parties du projet, ce qui m’a permis de mieux comprendre l’ensemble du fonctionnement d’un site web, du design jusqu’au traitement des données. Ce projet m’a aussi appris à mieux organiser mon travail et à collaborer efficacement avec les autres membres du groupe.</w:t>
      </w:r>
    </w:p>
    <w:p w:rsidR="5245EBFF" w:rsidP="5245EBFF" w:rsidRDefault="5245EBFF" w14:paraId="4530C85F" w14:textId="5380F52B">
      <w:pPr>
        <w:pStyle w:val="Retraitcorpsdetexte"/>
        <w:rPr>
          <w:b w:val="0"/>
          <w:bCs w:val="0"/>
        </w:rPr>
      </w:pPr>
    </w:p>
    <w:p w:rsidR="6CC2F9F1" w:rsidP="5245EBFF" w:rsidRDefault="6CC2F9F1" w14:paraId="28AECB31" w14:textId="3B385313">
      <w:pPr>
        <w:pStyle w:val="Retraitcorpsdetexte"/>
        <w:rPr>
          <w:b w:val="0"/>
          <w:bCs w:val="0"/>
        </w:rPr>
      </w:pPr>
      <w:r w:rsidRPr="5245EBFF" w:rsidR="6CC2F9F1">
        <w:rPr>
          <w:b w:val="1"/>
          <w:bCs w:val="1"/>
        </w:rPr>
        <w:t xml:space="preserve">Diego </w:t>
      </w:r>
      <w:r w:rsidRPr="5245EBFF" w:rsidR="6CC2F9F1">
        <w:rPr>
          <w:b w:val="1"/>
          <w:bCs w:val="1"/>
        </w:rPr>
        <w:t>Teixera</w:t>
      </w:r>
      <w:r w:rsidR="6CC2F9F1">
        <w:rPr>
          <w:b w:val="0"/>
          <w:bCs w:val="0"/>
        </w:rPr>
        <w:t xml:space="preserve"> : </w:t>
      </w:r>
      <w:r w:rsidR="1C6330A9">
        <w:rPr>
          <w:b w:val="0"/>
          <w:bCs w:val="0"/>
        </w:rPr>
        <w:t>Je me suis occupé du frontend et j’ai aussi donné un coup de main sur le backend lorsque c’était nécessaire. J’ai également contribué à la création des maquettes sur Figma. Ce projet m’a permis de progresser en HTML, CSS et Vue.js, mais aussi de mieux comprendre comment le backend communique avec le frontend. Travailler en équipe m’a aussi aidé à structurer mon travail plus clairement.</w:t>
      </w:r>
    </w:p>
    <w:p w:rsidR="5245EBFF" w:rsidP="5245EBFF" w:rsidRDefault="5245EBFF" w14:paraId="0AE65678" w14:textId="1B557A55">
      <w:pPr>
        <w:pStyle w:val="Retraitcorpsdetexte"/>
        <w:rPr>
          <w:b w:val="0"/>
          <w:bCs w:val="0"/>
        </w:rPr>
      </w:pPr>
    </w:p>
    <w:p w:rsidR="6CC2F9F1" w:rsidP="5245EBFF" w:rsidRDefault="6CC2F9F1" w14:paraId="689DF8D1" w14:textId="6A7F8C6D">
      <w:pPr>
        <w:pStyle w:val="Retraitcorpsdetexte"/>
        <w:rPr>
          <w:b w:val="0"/>
          <w:bCs w:val="0"/>
        </w:rPr>
      </w:pPr>
      <w:r w:rsidRPr="5245EBFF" w:rsidR="6CC2F9F1">
        <w:rPr>
          <w:b w:val="1"/>
          <w:bCs w:val="1"/>
        </w:rPr>
        <w:t xml:space="preserve">Samuel Sallaku : </w:t>
      </w:r>
      <w:r w:rsidR="114E841D">
        <w:rPr>
          <w:b w:val="0"/>
          <w:bCs w:val="0"/>
        </w:rPr>
        <w:t>J’ai principalement travaillé sur le backend, la base de données et la mise en place de la vérification 2FA. Ce projet m’a permis de renforcer mes compétences techniques, notamment en Node.js, en sécurisation des routes API et en structuration d’une base de données. J’ai aussi appris à travailler avec une logique d’authentification plus poussée grâce à la double vérification.</w:t>
      </w:r>
    </w:p>
    <w:p w:rsidR="5245EBFF" w:rsidP="5245EBFF" w:rsidRDefault="5245EBFF" w14:paraId="38DF94CF" w14:textId="6086C9A2">
      <w:pPr>
        <w:pStyle w:val="Retraitcorpsdetexte"/>
        <w:rPr>
          <w:b w:val="0"/>
          <w:bCs w:val="0"/>
        </w:rPr>
      </w:pPr>
    </w:p>
    <w:p w:rsidR="6CC2F9F1" w:rsidP="5245EBFF" w:rsidRDefault="6CC2F9F1" w14:paraId="1EB8150F" w14:textId="14FE1149">
      <w:pPr>
        <w:pStyle w:val="Retraitcorpsdetexte"/>
        <w:rPr>
          <w:b w:val="0"/>
          <w:bCs w:val="0"/>
        </w:rPr>
      </w:pPr>
      <w:r w:rsidRPr="5245EBFF" w:rsidR="6CC2F9F1">
        <w:rPr>
          <w:b w:val="1"/>
          <w:bCs w:val="1"/>
        </w:rPr>
        <w:t>Basti</w:t>
      </w:r>
      <w:r w:rsidRPr="5245EBFF" w:rsidR="3084893A">
        <w:rPr>
          <w:b w:val="1"/>
          <w:bCs w:val="1"/>
        </w:rPr>
        <w:t>e</w:t>
      </w:r>
      <w:r w:rsidRPr="5245EBFF" w:rsidR="6CC2F9F1">
        <w:rPr>
          <w:b w:val="1"/>
          <w:bCs w:val="1"/>
        </w:rPr>
        <w:t xml:space="preserve">n Segalen : </w:t>
      </w:r>
      <w:r w:rsidR="2C050EED">
        <w:rPr>
          <w:b w:val="0"/>
          <w:bCs w:val="0"/>
        </w:rPr>
        <w:t xml:space="preserve">Je me suis concentré sur la carte 3D, le backend et la base de données. L’intégration d’une carte interactive a été un vrai défi technique que j’ai apprécié relever. J’ai aussi travaillé sur </w:t>
      </w:r>
      <w:r w:rsidR="2C050EED">
        <w:rPr>
          <w:b w:val="0"/>
          <w:bCs w:val="0"/>
        </w:rPr>
        <w:t xml:space="preserve">l’enregistrement </w:t>
      </w:r>
      <w:r w:rsidR="2C050EED">
        <w:rPr>
          <w:b w:val="0"/>
          <w:bCs w:val="0"/>
        </w:rPr>
        <w:t>et la gestion des données liées aux sites</w:t>
      </w:r>
      <w:r w:rsidR="1EF06F6F">
        <w:rPr>
          <w:b w:val="0"/>
          <w:bCs w:val="0"/>
        </w:rPr>
        <w:t xml:space="preserve">, </w:t>
      </w:r>
      <w:r w:rsidR="1EF06F6F">
        <w:rPr>
          <w:b w:val="0"/>
          <w:bCs w:val="0"/>
        </w:rPr>
        <w:t>comme par exemple</w:t>
      </w:r>
      <w:r w:rsidR="1EF06F6F">
        <w:rPr>
          <w:b w:val="0"/>
          <w:bCs w:val="0"/>
        </w:rPr>
        <w:t xml:space="preserve"> les favoris ou l’historique</w:t>
      </w:r>
      <w:r w:rsidR="2C050EED">
        <w:rPr>
          <w:b w:val="0"/>
          <w:bCs w:val="0"/>
        </w:rPr>
        <w:t>. Ce projet m’a permis de développer mes compétences en programmation serveur et en visualisation de données.</w:t>
      </w:r>
    </w:p>
    <w:p w:rsidR="5245EBFF" w:rsidP="5245EBFF" w:rsidRDefault="5245EBFF" w14:paraId="7589410F" w14:textId="787A4F97">
      <w:pPr>
        <w:pStyle w:val="Retraitcorpsdetexte"/>
        <w:rPr>
          <w:b w:val="0"/>
          <w:bCs w:val="0"/>
        </w:rPr>
      </w:pPr>
    </w:p>
    <w:p w:rsidR="6CC2F9F1" w:rsidP="5245EBFF" w:rsidRDefault="6CC2F9F1" w14:paraId="3E1EC9C5" w14:textId="4AF4675F">
      <w:pPr>
        <w:pStyle w:val="Retraitcorpsdetexte"/>
        <w:rPr>
          <w:b w:val="0"/>
          <w:bCs w:val="0"/>
        </w:rPr>
      </w:pPr>
      <w:r w:rsidRPr="5245EBFF" w:rsidR="6CC2F9F1">
        <w:rPr>
          <w:b w:val="1"/>
          <w:bCs w:val="1"/>
        </w:rPr>
        <w:t xml:space="preserve">Thomas Moreira : </w:t>
      </w:r>
      <w:r w:rsidR="539FA791">
        <w:rPr>
          <w:b w:val="0"/>
          <w:bCs w:val="0"/>
        </w:rPr>
        <w:t xml:space="preserve"> J’ai travaillé principalement sur le frontend, en particulier le design CSS, ainsi que sur les maquettes avec l’équipe. J’ai pu améliorer mes compétences en design d’interface et apprendre à rendre un site à la fois esthétique et fonctionnel. Travailler sur la cohérence visuelle entre les pages m’a permis de mieux comprendre l’importance de l’ergonomie dans un projet web.</w:t>
      </w:r>
    </w:p>
    <w:p w:rsidR="5245EBFF" w:rsidP="5245EBFF" w:rsidRDefault="5245EBFF" w14:paraId="463F9C63" w14:textId="6CD28409">
      <w:pPr>
        <w:pStyle w:val="Retraitcorpsdetexte"/>
        <w:rPr>
          <w:b w:val="0"/>
          <w:bCs w:val="0"/>
        </w:rPr>
      </w:pPr>
    </w:p>
    <w:p w:rsidR="6CC2F9F1" w:rsidP="5245EBFF" w:rsidRDefault="6CC2F9F1" w14:paraId="65C24278" w14:textId="54FF64BD">
      <w:pPr>
        <w:pStyle w:val="Retraitcorpsdetexte"/>
        <w:rPr>
          <w:b w:val="0"/>
          <w:bCs w:val="0"/>
        </w:rPr>
      </w:pPr>
      <w:r w:rsidRPr="5245EBFF" w:rsidR="6CC2F9F1">
        <w:rPr>
          <w:b w:val="1"/>
          <w:bCs w:val="1"/>
        </w:rPr>
        <w:t xml:space="preserve">Mathieu </w:t>
      </w:r>
      <w:r w:rsidRPr="5245EBFF" w:rsidR="6CC2F9F1">
        <w:rPr>
          <w:b w:val="1"/>
          <w:bCs w:val="1"/>
        </w:rPr>
        <w:t>Bamert</w:t>
      </w:r>
      <w:r w:rsidRPr="5245EBFF" w:rsidR="6CC2F9F1">
        <w:rPr>
          <w:b w:val="1"/>
          <w:bCs w:val="1"/>
        </w:rPr>
        <w:t xml:space="preserve"> :</w:t>
      </w:r>
      <w:r w:rsidR="6CC2F9F1">
        <w:rPr>
          <w:b w:val="0"/>
          <w:bCs w:val="0"/>
        </w:rPr>
        <w:t xml:space="preserve"> </w:t>
      </w:r>
      <w:r w:rsidR="1F2487B2">
        <w:rPr>
          <w:b w:val="0"/>
          <w:bCs w:val="0"/>
        </w:rPr>
        <w:t>Je me suis principalement occupé du backend et de la base de données. J’ai travaillé sur les routes API, la gestion des utilisateurs et la structure des données. Ce projet m’a aidé à renforcer mes bases en Node.js, Express et M</w:t>
      </w:r>
      <w:r w:rsidR="2E7D3373">
        <w:rPr>
          <w:b w:val="0"/>
          <w:bCs w:val="0"/>
        </w:rPr>
        <w:t>ySQL</w:t>
      </w:r>
      <w:r w:rsidR="1F2487B2">
        <w:rPr>
          <w:b w:val="0"/>
          <w:bCs w:val="0"/>
        </w:rPr>
        <w:t>. J’ai aussi appris à mieux organiser le code côté serveur et à collaborer avec l’équipe frontend pour assurer une bonne intégration.</w:t>
      </w:r>
    </w:p>
    <w:p w:rsidR="5245EBFF" w:rsidP="5245EBFF" w:rsidRDefault="5245EBFF" w14:paraId="134525C7" w14:textId="72B0F9ED">
      <w:pPr>
        <w:pStyle w:val="Retraitcorpsdetexte"/>
        <w:rPr>
          <w:b w:val="0"/>
          <w:bCs w:val="0"/>
        </w:rPr>
      </w:pPr>
    </w:p>
    <w:p w:rsidR="11EBEAB9" w:rsidP="5245EBFF" w:rsidRDefault="11EBEAB9" w14:paraId="6EC7D2B8" w14:textId="7A030B3D">
      <w:pPr>
        <w:pStyle w:val="Retraitcorpsdetexte"/>
        <w:rPr>
          <w:b w:val="0"/>
          <w:bCs w:val="0"/>
        </w:rPr>
      </w:pPr>
      <w:r w:rsidRPr="5245EBFF" w:rsidR="11EBEAB9">
        <w:rPr>
          <w:b w:val="1"/>
          <w:bCs w:val="1"/>
        </w:rPr>
        <w:t xml:space="preserve">Romain </w:t>
      </w:r>
      <w:r w:rsidRPr="5245EBFF" w:rsidR="11EBEAB9">
        <w:rPr>
          <w:b w:val="1"/>
          <w:bCs w:val="1"/>
        </w:rPr>
        <w:t>Schertenleib</w:t>
      </w:r>
      <w:r w:rsidRPr="5245EBFF" w:rsidR="11EBEAB9">
        <w:rPr>
          <w:b w:val="1"/>
          <w:bCs w:val="1"/>
        </w:rPr>
        <w:t xml:space="preserve"> : </w:t>
      </w:r>
      <w:r w:rsidR="11EBEAB9">
        <w:rPr>
          <w:b w:val="0"/>
          <w:bCs w:val="0"/>
        </w:rPr>
        <w:t xml:space="preserve"> </w:t>
      </w:r>
      <w:r w:rsidR="644E601C">
        <w:rPr>
          <w:b w:val="0"/>
          <w:bCs w:val="0"/>
        </w:rPr>
        <w:t>J’ai participé au frontend, au backend et à la réalisation des maquettes. Comme pour Gonzalo et Thomas, je me suis concentré sur l’apparence du site, le CSS et l’intégration des maquettes dans le code. J’ai aussi aidé à mettre en place certaines fonctionnalités côté serveur. Ce projet m’a permis de mieux comprendre comment relier le design aux données, et de travailler efficacement avec toute l’équipe.</w:t>
      </w:r>
    </w:p>
    <w:p w:rsidR="5245EBFF" w:rsidP="5245EBFF" w:rsidRDefault="5245EBFF" w14:paraId="3F4973C6" w14:textId="2D92C90A">
      <w:pPr>
        <w:pStyle w:val="Retraitcorpsdetexte"/>
      </w:pPr>
    </w:p>
    <w:p w:rsidR="43449FCC" w:rsidP="5245EBFF" w:rsidRDefault="43449FCC" w14:paraId="406B6B9F" w14:textId="13FE0FC5">
      <w:pPr>
        <w:pStyle w:val="Titre1"/>
        <w:rPr/>
      </w:pPr>
      <w:bookmarkStart w:name="_Toc511246766" w:id="1969210061"/>
      <w:r w:rsidR="43449FCC">
        <w:rPr/>
        <w:t>Annexes</w:t>
      </w:r>
      <w:bookmarkEnd w:id="1969210061"/>
    </w:p>
    <w:p w:rsidR="5245EBFF" w:rsidP="5245EBFF" w:rsidRDefault="5245EBFF" w14:paraId="4D6C7965" w14:textId="31A5E36D">
      <w:pPr>
        <w:pStyle w:val="Corpsdetexte"/>
      </w:pPr>
    </w:p>
    <w:p w:rsidR="255F5E93" w:rsidP="5245EBFF" w:rsidRDefault="255F5E93" w14:paraId="5883314B" w14:textId="4C5A6930">
      <w:pPr>
        <w:pStyle w:val="Corpsdetexte"/>
        <w:ind w:left="708"/>
        <w:rPr>
          <w:rFonts w:ascii="Century Gothic" w:hAnsi="Century Gothic" w:eastAsia="Times New Roman" w:cs="Times New Roman"/>
          <w:b w:val="1"/>
          <w:bCs w:val="1"/>
          <w:noProof w:val="0"/>
          <w:lang w:val="fr-CH"/>
        </w:rPr>
      </w:pPr>
      <w:r w:rsidRPr="5245EBFF" w:rsidR="255F5E93">
        <w:rPr>
          <w:rFonts w:ascii="Century Gothic" w:hAnsi="Century Gothic" w:eastAsia="Times New Roman" w:cs="Times New Roman"/>
          <w:b w:val="1"/>
          <w:bCs w:val="1"/>
          <w:noProof w:val="0"/>
          <w:lang w:val="fr-CH"/>
        </w:rPr>
        <w:t>Données UNESCO et cartes</w:t>
      </w:r>
    </w:p>
    <w:p w:rsidR="255F5E93" w:rsidP="5245EBFF" w:rsidRDefault="255F5E93" w14:paraId="6498B90E" w14:textId="47DCAADC">
      <w:pPr>
        <w:pStyle w:val="Corpsdetexte"/>
        <w:numPr>
          <w:ilvl w:val="0"/>
          <w:numId w:val="101"/>
        </w:numPr>
        <w:ind w:left="1068"/>
        <w:rPr>
          <w:rFonts w:ascii="Century Gothic" w:hAnsi="Century Gothic" w:eastAsia="Times New Roman" w:cs="Times New Roman"/>
          <w:noProof w:val="0"/>
          <w:lang w:val="fr-CH"/>
        </w:rPr>
      </w:pPr>
      <w:hyperlink r:id="R244d12fbd95940cf">
        <w:r w:rsidRPr="5245EBFF" w:rsidR="255F5E93">
          <w:rPr>
            <w:rStyle w:val="Lienhypertexte"/>
            <w:rFonts w:ascii="Century Gothic" w:hAnsi="Century Gothic" w:eastAsia="Times New Roman" w:cs="Times New Roman"/>
            <w:noProof w:val="0"/>
            <w:lang w:val="fr-CH"/>
          </w:rPr>
          <w:t>UNESCO – Liste des sites</w:t>
        </w:r>
        <w:r>
          <w:br/>
        </w:r>
      </w:hyperlink>
      <w:r w:rsidRPr="5245EBFF" w:rsidR="255F5E93">
        <w:rPr>
          <w:rFonts w:ascii="Century Gothic" w:hAnsi="Century Gothic" w:eastAsia="Times New Roman" w:cs="Times New Roman"/>
          <w:noProof w:val="0"/>
          <w:lang w:val="fr-CH"/>
        </w:rPr>
        <w:t xml:space="preserve"> Référence officielle des sites du patrimoine mondial.</w:t>
      </w:r>
    </w:p>
    <w:p w:rsidR="255F5E93" w:rsidP="5245EBFF" w:rsidRDefault="255F5E93" w14:paraId="26DA7EAA" w14:textId="260DD524">
      <w:pPr>
        <w:pStyle w:val="Corpsdetexte"/>
        <w:numPr>
          <w:ilvl w:val="0"/>
          <w:numId w:val="101"/>
        </w:numPr>
        <w:ind w:left="1068"/>
        <w:rPr>
          <w:rFonts w:ascii="Century Gothic" w:hAnsi="Century Gothic" w:eastAsia="Times New Roman" w:cs="Times New Roman"/>
          <w:noProof w:val="0"/>
          <w:lang w:val="fr-CH"/>
        </w:rPr>
      </w:pPr>
      <w:hyperlink r:id="R8aca890fc87a4f1a">
        <w:r w:rsidRPr="5245EBFF" w:rsidR="255F5E93">
          <w:rPr>
            <w:rStyle w:val="Lienhypertexte"/>
            <w:rFonts w:ascii="Century Gothic" w:hAnsi="Century Gothic" w:eastAsia="Times New Roman" w:cs="Times New Roman"/>
            <w:noProof w:val="0"/>
            <w:lang w:val="fr-CH"/>
          </w:rPr>
          <w:t>UNESCO – Carte interactive</w:t>
        </w:r>
        <w:r>
          <w:br/>
        </w:r>
      </w:hyperlink>
      <w:r w:rsidRPr="5245EBFF" w:rsidR="255F5E93">
        <w:rPr>
          <w:rFonts w:ascii="Century Gothic" w:hAnsi="Century Gothic" w:eastAsia="Times New Roman" w:cs="Times New Roman"/>
          <w:noProof w:val="0"/>
          <w:lang w:val="fr-CH"/>
        </w:rPr>
        <w:t xml:space="preserve"> Carte officielle pour visualiser les sites.</w:t>
      </w:r>
    </w:p>
    <w:p w:rsidR="255F5E93" w:rsidP="5245EBFF" w:rsidRDefault="255F5E93" w14:paraId="41BF7614" w14:textId="3EB5B95E">
      <w:pPr>
        <w:pStyle w:val="Corpsdetexte"/>
        <w:numPr>
          <w:ilvl w:val="0"/>
          <w:numId w:val="101"/>
        </w:numPr>
        <w:ind w:left="1068"/>
        <w:rPr>
          <w:rFonts w:ascii="Century Gothic" w:hAnsi="Century Gothic" w:eastAsia="Times New Roman" w:cs="Times New Roman"/>
          <w:noProof w:val="0"/>
          <w:lang w:val="fr-CH"/>
        </w:rPr>
      </w:pPr>
      <w:hyperlink r:id="Rf4320a88e7004432">
        <w:r w:rsidRPr="5245EBFF" w:rsidR="255F5E93">
          <w:rPr>
            <w:rStyle w:val="Lienhypertexte"/>
            <w:rFonts w:ascii="Century Gothic" w:hAnsi="Century Gothic" w:eastAsia="Times New Roman" w:cs="Times New Roman"/>
            <w:noProof w:val="0"/>
            <w:lang w:val="fr-CH"/>
          </w:rPr>
          <w:t>UNESCO API (non officielle)</w:t>
        </w:r>
        <w:r>
          <w:br/>
        </w:r>
      </w:hyperlink>
      <w:r w:rsidRPr="5245EBFF" w:rsidR="255F5E93">
        <w:rPr>
          <w:rFonts w:ascii="Century Gothic" w:hAnsi="Century Gothic" w:eastAsia="Times New Roman" w:cs="Times New Roman"/>
          <w:noProof w:val="0"/>
          <w:lang w:val="fr-CH"/>
        </w:rPr>
        <w:t xml:space="preserve"> API open-source pour exploiter les données UNESCO.</w:t>
      </w:r>
    </w:p>
    <w:p w:rsidR="255F5E93" w:rsidP="5245EBFF" w:rsidRDefault="255F5E93" w14:paraId="187CFD48" w14:textId="42D6D9D3">
      <w:pPr>
        <w:pStyle w:val="Corpsdetexte"/>
        <w:numPr>
          <w:ilvl w:val="0"/>
          <w:numId w:val="101"/>
        </w:numPr>
        <w:ind w:left="1068"/>
        <w:rPr>
          <w:rFonts w:ascii="Century Gothic" w:hAnsi="Century Gothic" w:eastAsia="Times New Roman" w:cs="Times New Roman"/>
          <w:noProof w:val="0"/>
          <w:lang w:val="fr-CH"/>
        </w:rPr>
      </w:pPr>
      <w:hyperlink r:id="R6d7df13c4a944020">
        <w:r w:rsidRPr="5245EBFF" w:rsidR="255F5E93">
          <w:rPr>
            <w:rStyle w:val="Lienhypertexte"/>
            <w:rFonts w:ascii="Century Gothic" w:hAnsi="Century Gothic" w:eastAsia="Times New Roman" w:cs="Times New Roman"/>
            <w:noProof w:val="0"/>
            <w:lang w:val="fr-CH"/>
          </w:rPr>
          <w:t>MapTiler</w:t>
        </w:r>
        <w:r>
          <w:br/>
        </w:r>
      </w:hyperlink>
      <w:r w:rsidRPr="5245EBFF" w:rsidR="255F5E93">
        <w:rPr>
          <w:rFonts w:ascii="Century Gothic" w:hAnsi="Century Gothic" w:eastAsia="Times New Roman" w:cs="Times New Roman"/>
          <w:noProof w:val="0"/>
          <w:lang w:val="fr-CH"/>
        </w:rPr>
        <w:t xml:space="preserve"> Tuiles cartographiques personnalisables.</w:t>
      </w:r>
    </w:p>
    <w:p w:rsidR="255F5E93" w:rsidP="5245EBFF" w:rsidRDefault="255F5E93" w14:paraId="5E2E957A" w14:textId="6DBC4DDF">
      <w:pPr>
        <w:pStyle w:val="Corpsdetexte"/>
        <w:numPr>
          <w:ilvl w:val="0"/>
          <w:numId w:val="101"/>
        </w:numPr>
        <w:ind w:left="1068"/>
        <w:rPr>
          <w:rFonts w:ascii="Century Gothic" w:hAnsi="Century Gothic" w:eastAsia="Times New Roman" w:cs="Times New Roman"/>
          <w:noProof w:val="0"/>
          <w:lang w:val="fr-CH"/>
        </w:rPr>
      </w:pPr>
      <w:hyperlink r:id="R92fdca036bc542ec">
        <w:r w:rsidRPr="5245EBFF" w:rsidR="255F5E93">
          <w:rPr>
            <w:rStyle w:val="Lienhypertexte"/>
            <w:rFonts w:ascii="Century Gothic" w:hAnsi="Century Gothic" w:eastAsia="Times New Roman" w:cs="Times New Roman"/>
            <w:noProof w:val="0"/>
            <w:lang w:val="fr-CH"/>
          </w:rPr>
          <w:t>MapLibre</w:t>
        </w:r>
        <w:r>
          <w:br/>
        </w:r>
      </w:hyperlink>
      <w:r w:rsidRPr="5245EBFF" w:rsidR="255F5E93">
        <w:rPr>
          <w:rFonts w:ascii="Century Gothic" w:hAnsi="Century Gothic" w:eastAsia="Times New Roman" w:cs="Times New Roman"/>
          <w:noProof w:val="0"/>
          <w:lang w:val="fr-CH"/>
        </w:rPr>
        <w:t xml:space="preserve"> Librairie JavaScript pour créer des cartes interactives.</w:t>
      </w:r>
    </w:p>
    <w:p w:rsidR="5245EBFF" w:rsidP="5245EBFF" w:rsidRDefault="5245EBFF" w14:paraId="374C17B5" w14:textId="11B38F83">
      <w:pPr>
        <w:pStyle w:val="Corpsdetexte"/>
        <w:ind w:left="1068"/>
        <w:rPr>
          <w:rFonts w:ascii="Century Gothic" w:hAnsi="Century Gothic" w:eastAsia="Times New Roman" w:cs="Times New Roman"/>
          <w:noProof w:val="0"/>
          <w:lang w:val="fr-CH"/>
        </w:rPr>
      </w:pPr>
    </w:p>
    <w:p w:rsidR="255F5E93" w:rsidP="5245EBFF" w:rsidRDefault="255F5E93" w14:paraId="20A1AB71" w14:textId="31842A0B">
      <w:pPr>
        <w:pStyle w:val="Corpsdetexte"/>
        <w:ind w:left="708"/>
        <w:rPr>
          <w:rFonts w:ascii="Century Gothic" w:hAnsi="Century Gothic" w:eastAsia="Times New Roman" w:cs="Times New Roman"/>
          <w:b w:val="1"/>
          <w:bCs w:val="1"/>
          <w:noProof w:val="0"/>
          <w:lang w:val="fr-CH"/>
        </w:rPr>
      </w:pPr>
      <w:r w:rsidRPr="5245EBFF" w:rsidR="255F5E93">
        <w:rPr>
          <w:rFonts w:ascii="Century Gothic" w:hAnsi="Century Gothic" w:eastAsia="Times New Roman" w:cs="Times New Roman"/>
          <w:b w:val="1"/>
          <w:bCs w:val="1"/>
          <w:noProof w:val="0"/>
          <w:lang w:val="fr-CH"/>
        </w:rPr>
        <w:t>Cartographie web</w:t>
      </w:r>
    </w:p>
    <w:p w:rsidR="255F5E93" w:rsidP="5245EBFF" w:rsidRDefault="255F5E93" w14:paraId="0580F767" w14:textId="6EA3867D">
      <w:pPr>
        <w:pStyle w:val="Corpsdetexte"/>
        <w:numPr>
          <w:ilvl w:val="0"/>
          <w:numId w:val="102"/>
        </w:numPr>
        <w:ind w:left="1068"/>
        <w:rPr>
          <w:rFonts w:ascii="Century Gothic" w:hAnsi="Century Gothic" w:eastAsia="Times New Roman" w:cs="Times New Roman"/>
          <w:noProof w:val="0"/>
          <w:lang w:val="fr-CH"/>
        </w:rPr>
      </w:pPr>
      <w:hyperlink r:id="R771fa2da6a4f4557">
        <w:r w:rsidRPr="5245EBFF" w:rsidR="255F5E93">
          <w:rPr>
            <w:rStyle w:val="Lienhypertexte"/>
            <w:rFonts w:ascii="Century Gothic" w:hAnsi="Century Gothic" w:eastAsia="Times New Roman" w:cs="Times New Roman"/>
            <w:noProof w:val="0"/>
            <w:lang w:val="fr-CH"/>
          </w:rPr>
          <w:t>Leaflet.js</w:t>
        </w:r>
        <w:r>
          <w:br/>
        </w:r>
      </w:hyperlink>
      <w:r w:rsidRPr="5245EBFF" w:rsidR="255F5E93">
        <w:rPr>
          <w:rFonts w:ascii="Century Gothic" w:hAnsi="Century Gothic" w:eastAsia="Times New Roman" w:cs="Times New Roman"/>
          <w:noProof w:val="0"/>
          <w:lang w:val="fr-CH"/>
        </w:rPr>
        <w:t xml:space="preserve"> Bibliothèque JavaScript légère pour les cartes.</w:t>
      </w:r>
    </w:p>
    <w:p w:rsidR="255F5E93" w:rsidP="5245EBFF" w:rsidRDefault="255F5E93" w14:paraId="49E0163F" w14:textId="68AA1DBA">
      <w:pPr>
        <w:pStyle w:val="Corpsdetexte"/>
        <w:numPr>
          <w:ilvl w:val="0"/>
          <w:numId w:val="102"/>
        </w:numPr>
        <w:ind w:left="1068"/>
        <w:rPr>
          <w:rFonts w:ascii="Century Gothic" w:hAnsi="Century Gothic" w:eastAsia="Times New Roman" w:cs="Times New Roman"/>
          <w:noProof w:val="0"/>
          <w:lang w:val="fr-CH"/>
        </w:rPr>
      </w:pPr>
      <w:hyperlink r:id="Rdff9b153052b4f78">
        <w:r w:rsidRPr="5245EBFF" w:rsidR="255F5E93">
          <w:rPr>
            <w:rStyle w:val="Lienhypertexte"/>
            <w:rFonts w:ascii="Century Gothic" w:hAnsi="Century Gothic" w:eastAsia="Times New Roman" w:cs="Times New Roman"/>
            <w:noProof w:val="0"/>
            <w:lang w:val="fr-CH"/>
          </w:rPr>
          <w:t>Leaflet – Quick Start</w:t>
        </w:r>
        <w:r>
          <w:br/>
        </w:r>
      </w:hyperlink>
      <w:r w:rsidRPr="5245EBFF" w:rsidR="255F5E93">
        <w:rPr>
          <w:rFonts w:ascii="Century Gothic" w:hAnsi="Century Gothic" w:eastAsia="Times New Roman" w:cs="Times New Roman"/>
          <w:noProof w:val="0"/>
          <w:lang w:val="fr-CH"/>
        </w:rPr>
        <w:t xml:space="preserve"> Guide de démarrage pour intégrer une carte.</w:t>
      </w:r>
    </w:p>
    <w:p w:rsidR="5245EBFF" w:rsidP="5245EBFF" w:rsidRDefault="5245EBFF" w14:paraId="1039E511" w14:textId="395F8331">
      <w:pPr>
        <w:pStyle w:val="Corpsdetexte"/>
        <w:ind w:left="708"/>
        <w:rPr>
          <w:rFonts w:ascii="Century Gothic" w:hAnsi="Century Gothic" w:eastAsia="Times New Roman" w:cs="Times New Roman"/>
          <w:b w:val="1"/>
          <w:bCs w:val="1"/>
          <w:noProof w:val="0"/>
          <w:lang w:val="fr-CH"/>
        </w:rPr>
      </w:pPr>
    </w:p>
    <w:p w:rsidR="255F5E93" w:rsidP="5245EBFF" w:rsidRDefault="255F5E93" w14:paraId="4777F618" w14:textId="423125DF">
      <w:pPr>
        <w:pStyle w:val="Corpsdetexte"/>
        <w:ind w:left="708"/>
        <w:rPr>
          <w:rFonts w:ascii="Century Gothic" w:hAnsi="Century Gothic" w:eastAsia="Times New Roman" w:cs="Times New Roman"/>
          <w:b w:val="1"/>
          <w:bCs w:val="1"/>
          <w:noProof w:val="0"/>
          <w:lang w:val="fr-CH"/>
        </w:rPr>
      </w:pPr>
      <w:r w:rsidRPr="5245EBFF" w:rsidR="255F5E93">
        <w:rPr>
          <w:rFonts w:ascii="Century Gothic" w:hAnsi="Century Gothic" w:eastAsia="Times New Roman" w:cs="Times New Roman"/>
          <w:b w:val="1"/>
          <w:bCs w:val="1"/>
          <w:noProof w:val="0"/>
          <w:lang w:val="fr-CH"/>
        </w:rPr>
        <w:t>Frontend</w:t>
      </w:r>
    </w:p>
    <w:p w:rsidR="255F5E93" w:rsidP="5245EBFF" w:rsidRDefault="255F5E93" w14:paraId="4C515127" w14:textId="57A399C9">
      <w:pPr>
        <w:pStyle w:val="Corpsdetexte"/>
        <w:numPr>
          <w:ilvl w:val="0"/>
          <w:numId w:val="103"/>
        </w:numPr>
        <w:ind w:left="1068"/>
        <w:rPr>
          <w:rFonts w:ascii="Century Gothic" w:hAnsi="Century Gothic" w:eastAsia="Times New Roman" w:cs="Times New Roman"/>
          <w:noProof w:val="0"/>
          <w:lang w:val="fr-CH"/>
        </w:rPr>
      </w:pPr>
      <w:hyperlink r:id="R05b896fc4d244fc4">
        <w:r w:rsidRPr="5245EBFF" w:rsidR="255F5E93">
          <w:rPr>
            <w:rStyle w:val="Lienhypertexte"/>
            <w:rFonts w:ascii="Century Gothic" w:hAnsi="Century Gothic" w:eastAsia="Times New Roman" w:cs="Times New Roman"/>
            <w:noProof w:val="0"/>
            <w:lang w:val="fr-CH"/>
          </w:rPr>
          <w:t>Vue.js</w:t>
        </w:r>
        <w:r>
          <w:br/>
        </w:r>
      </w:hyperlink>
      <w:r w:rsidRPr="5245EBFF" w:rsidR="255F5E93">
        <w:rPr>
          <w:rFonts w:ascii="Century Gothic" w:hAnsi="Century Gothic" w:eastAsia="Times New Roman" w:cs="Times New Roman"/>
          <w:noProof w:val="0"/>
          <w:lang w:val="fr-CH"/>
        </w:rPr>
        <w:t xml:space="preserve"> Framework JavaScript utilisé dans notre projet.</w:t>
      </w:r>
    </w:p>
    <w:p w:rsidR="255F5E93" w:rsidP="5245EBFF" w:rsidRDefault="255F5E93" w14:paraId="2A4B16F1" w14:textId="0BC90C84">
      <w:pPr>
        <w:pStyle w:val="Corpsdetexte"/>
        <w:numPr>
          <w:ilvl w:val="0"/>
          <w:numId w:val="103"/>
        </w:numPr>
        <w:ind w:left="1068"/>
        <w:rPr>
          <w:rFonts w:ascii="Century Gothic" w:hAnsi="Century Gothic" w:eastAsia="Times New Roman" w:cs="Times New Roman"/>
          <w:noProof w:val="0"/>
          <w:lang w:val="fr-CH"/>
        </w:rPr>
      </w:pPr>
      <w:hyperlink r:id="R00de537412504457">
        <w:r w:rsidRPr="5245EBFF" w:rsidR="255F5E93">
          <w:rPr>
            <w:rStyle w:val="Lienhypertexte"/>
            <w:rFonts w:ascii="Century Gothic" w:hAnsi="Century Gothic" w:eastAsia="Times New Roman" w:cs="Times New Roman"/>
            <w:noProof w:val="0"/>
            <w:lang w:val="fr-CH"/>
          </w:rPr>
          <w:t>Vue.js – Guide MDN</w:t>
        </w:r>
        <w:r>
          <w:br/>
        </w:r>
      </w:hyperlink>
      <w:r w:rsidRPr="5245EBFF" w:rsidR="255F5E93">
        <w:rPr>
          <w:rFonts w:ascii="Century Gothic" w:hAnsi="Century Gothic" w:eastAsia="Times New Roman" w:cs="Times New Roman"/>
          <w:noProof w:val="0"/>
          <w:lang w:val="fr-CH"/>
        </w:rPr>
        <w:t xml:space="preserve"> Tutoriel simple pour débuter avec Vue.</w:t>
      </w:r>
    </w:p>
    <w:p w:rsidR="255F5E93" w:rsidP="5245EBFF" w:rsidRDefault="255F5E93" w14:paraId="433E3C0B" w14:textId="2A47F399">
      <w:pPr>
        <w:pStyle w:val="Corpsdetexte"/>
        <w:numPr>
          <w:ilvl w:val="0"/>
          <w:numId w:val="103"/>
        </w:numPr>
        <w:ind w:left="1068"/>
        <w:rPr>
          <w:rFonts w:ascii="Century Gothic" w:hAnsi="Century Gothic" w:eastAsia="Times New Roman" w:cs="Times New Roman"/>
          <w:noProof w:val="0"/>
          <w:lang w:val="fr-CH"/>
        </w:rPr>
      </w:pPr>
      <w:hyperlink r:id="R878165431f2a4465">
        <w:r w:rsidRPr="5245EBFF" w:rsidR="255F5E93">
          <w:rPr>
            <w:rStyle w:val="Lienhypertexte"/>
            <w:rFonts w:ascii="Century Gothic" w:hAnsi="Century Gothic" w:eastAsia="Times New Roman" w:cs="Times New Roman"/>
            <w:noProof w:val="0"/>
            <w:lang w:val="fr-CH"/>
          </w:rPr>
          <w:t>Vuetify</w:t>
        </w:r>
        <w:r>
          <w:br/>
        </w:r>
      </w:hyperlink>
      <w:r w:rsidRPr="5245EBFF" w:rsidR="255F5E93">
        <w:rPr>
          <w:rFonts w:ascii="Century Gothic" w:hAnsi="Century Gothic" w:eastAsia="Times New Roman" w:cs="Times New Roman"/>
          <w:noProof w:val="0"/>
          <w:lang w:val="fr-CH"/>
        </w:rPr>
        <w:t xml:space="preserve"> Composants UI pour Vue.js.</w:t>
      </w:r>
    </w:p>
    <w:p w:rsidR="5245EBFF" w:rsidP="5245EBFF" w:rsidRDefault="5245EBFF" w14:paraId="640102E3" w14:textId="1A600F33">
      <w:pPr>
        <w:pStyle w:val="Corpsdetexte"/>
        <w:ind w:left="1068"/>
        <w:rPr>
          <w:rFonts w:ascii="Century Gothic" w:hAnsi="Century Gothic" w:eastAsia="Times New Roman" w:cs="Times New Roman"/>
          <w:noProof w:val="0"/>
          <w:lang w:val="fr-CH"/>
        </w:rPr>
      </w:pPr>
    </w:p>
    <w:p w:rsidR="255F5E93" w:rsidP="5245EBFF" w:rsidRDefault="255F5E93" w14:paraId="68D1EE0E" w14:textId="6B327855">
      <w:pPr>
        <w:pStyle w:val="Corpsdetexte"/>
        <w:ind w:left="708"/>
        <w:rPr>
          <w:rFonts w:ascii="Century Gothic" w:hAnsi="Century Gothic" w:eastAsia="Times New Roman" w:cs="Times New Roman"/>
          <w:b w:val="1"/>
          <w:bCs w:val="1"/>
          <w:noProof w:val="0"/>
          <w:lang w:val="fr-CH"/>
        </w:rPr>
      </w:pPr>
      <w:r w:rsidRPr="5245EBFF" w:rsidR="255F5E93">
        <w:rPr>
          <w:rFonts w:ascii="Century Gothic" w:hAnsi="Century Gothic" w:eastAsia="Times New Roman" w:cs="Times New Roman"/>
          <w:b w:val="1"/>
          <w:bCs w:val="1"/>
          <w:noProof w:val="0"/>
          <w:lang w:val="fr-CH"/>
        </w:rPr>
        <w:t>Backend</w:t>
      </w:r>
    </w:p>
    <w:p w:rsidR="255F5E93" w:rsidP="5245EBFF" w:rsidRDefault="255F5E93" w14:paraId="44C8053B" w14:textId="0E4B6F78">
      <w:pPr>
        <w:pStyle w:val="Corpsdetexte"/>
        <w:numPr>
          <w:ilvl w:val="0"/>
          <w:numId w:val="104"/>
        </w:numPr>
        <w:ind w:left="1068"/>
        <w:rPr>
          <w:rFonts w:ascii="Century Gothic" w:hAnsi="Century Gothic" w:eastAsia="Times New Roman" w:cs="Times New Roman"/>
          <w:noProof w:val="0"/>
          <w:lang w:val="fr-CH"/>
        </w:rPr>
      </w:pPr>
      <w:hyperlink r:id="R6ac01895cb0743d7">
        <w:r w:rsidRPr="5245EBFF" w:rsidR="255F5E93">
          <w:rPr>
            <w:rStyle w:val="Lienhypertexte"/>
            <w:rFonts w:ascii="Century Gothic" w:hAnsi="Century Gothic" w:eastAsia="Times New Roman" w:cs="Times New Roman"/>
            <w:noProof w:val="0"/>
            <w:lang w:val="fr-CH"/>
          </w:rPr>
          <w:t>Express.js</w:t>
        </w:r>
        <w:r>
          <w:br/>
        </w:r>
      </w:hyperlink>
      <w:r w:rsidRPr="5245EBFF" w:rsidR="255F5E93">
        <w:rPr>
          <w:rFonts w:ascii="Century Gothic" w:hAnsi="Century Gothic" w:eastAsia="Times New Roman" w:cs="Times New Roman"/>
          <w:noProof w:val="0"/>
          <w:lang w:val="fr-CH"/>
        </w:rPr>
        <w:t xml:space="preserve"> Framework backend utilisé pour notre API.</w:t>
      </w:r>
    </w:p>
    <w:p w:rsidR="255F5E93" w:rsidP="5245EBFF" w:rsidRDefault="255F5E93" w14:paraId="1A1B5013" w14:textId="7C9D7BFD">
      <w:pPr>
        <w:pStyle w:val="Corpsdetexte"/>
        <w:numPr>
          <w:ilvl w:val="0"/>
          <w:numId w:val="104"/>
        </w:numPr>
        <w:ind w:left="1068"/>
        <w:rPr>
          <w:rFonts w:ascii="Century Gothic" w:hAnsi="Century Gothic" w:eastAsia="Times New Roman" w:cs="Times New Roman"/>
          <w:noProof w:val="0"/>
          <w:lang w:val="fr-CH"/>
        </w:rPr>
      </w:pPr>
      <w:hyperlink r:id="R50fa5092b45643da">
        <w:r w:rsidRPr="5245EBFF" w:rsidR="255F5E93">
          <w:rPr>
            <w:rStyle w:val="Lienhypertexte"/>
            <w:rFonts w:ascii="Century Gothic" w:hAnsi="Century Gothic" w:eastAsia="Times New Roman" w:cs="Times New Roman"/>
            <w:noProof w:val="0"/>
            <w:lang w:val="fr-CH"/>
          </w:rPr>
          <w:t>Express – Guide MDN</w:t>
        </w:r>
        <w:r>
          <w:br/>
        </w:r>
      </w:hyperlink>
      <w:r w:rsidRPr="5245EBFF" w:rsidR="255F5E93">
        <w:rPr>
          <w:rFonts w:ascii="Century Gothic" w:hAnsi="Century Gothic" w:eastAsia="Times New Roman" w:cs="Times New Roman"/>
          <w:noProof w:val="0"/>
          <w:lang w:val="fr-CH"/>
        </w:rPr>
        <w:t xml:space="preserve"> Introduction à Express sur MDN.</w:t>
      </w:r>
    </w:p>
    <w:p w:rsidR="255F5E93" w:rsidP="5245EBFF" w:rsidRDefault="255F5E93" w14:paraId="4099B436" w14:textId="707D76D7">
      <w:pPr>
        <w:pStyle w:val="Corpsdetexte"/>
        <w:numPr>
          <w:ilvl w:val="0"/>
          <w:numId w:val="104"/>
        </w:numPr>
        <w:ind w:left="1068"/>
        <w:rPr>
          <w:rFonts w:ascii="Century Gothic" w:hAnsi="Century Gothic" w:eastAsia="Times New Roman" w:cs="Times New Roman"/>
          <w:noProof w:val="0"/>
          <w:lang w:val="fr-CH"/>
        </w:rPr>
      </w:pPr>
      <w:hyperlink r:id="Rbd862446a82a4db5">
        <w:r w:rsidRPr="5245EBFF" w:rsidR="255F5E93">
          <w:rPr>
            <w:rStyle w:val="Lienhypertexte"/>
            <w:rFonts w:ascii="Century Gothic" w:hAnsi="Century Gothic" w:eastAsia="Times New Roman" w:cs="Times New Roman"/>
            <w:noProof w:val="0"/>
            <w:lang w:val="fr-CH"/>
          </w:rPr>
          <w:t>Express – GeeksForGeeks</w:t>
        </w:r>
        <w:r>
          <w:br/>
        </w:r>
      </w:hyperlink>
      <w:r w:rsidRPr="5245EBFF" w:rsidR="255F5E93">
        <w:rPr>
          <w:rFonts w:ascii="Century Gothic" w:hAnsi="Century Gothic" w:eastAsia="Times New Roman" w:cs="Times New Roman"/>
          <w:noProof w:val="0"/>
          <w:lang w:val="fr-CH"/>
        </w:rPr>
        <w:t xml:space="preserve"> Tutoriels pratiques pour Express.</w:t>
      </w:r>
    </w:p>
    <w:p w:rsidR="255F5E93" w:rsidP="5245EBFF" w:rsidRDefault="255F5E93" w14:paraId="39754A13" w14:textId="1F768749">
      <w:pPr>
        <w:pStyle w:val="Corpsdetexte"/>
        <w:numPr>
          <w:ilvl w:val="0"/>
          <w:numId w:val="104"/>
        </w:numPr>
        <w:ind w:left="1068"/>
        <w:rPr>
          <w:rFonts w:ascii="Century Gothic" w:hAnsi="Century Gothic" w:eastAsia="Times New Roman" w:cs="Times New Roman"/>
          <w:noProof w:val="0"/>
          <w:lang w:val="fr-CH"/>
        </w:rPr>
      </w:pPr>
      <w:hyperlink r:id="R18767757a55a49de">
        <w:r w:rsidRPr="5245EBFF" w:rsidR="255F5E93">
          <w:rPr>
            <w:rStyle w:val="Lienhypertexte"/>
            <w:rFonts w:ascii="Century Gothic" w:hAnsi="Century Gothic" w:eastAsia="Times New Roman" w:cs="Times New Roman"/>
            <w:noProof w:val="0"/>
            <w:lang w:val="fr-CH"/>
          </w:rPr>
          <w:t>Mongoose – FreeCodeCamp</w:t>
        </w:r>
        <w:r>
          <w:br/>
        </w:r>
      </w:hyperlink>
      <w:r w:rsidRPr="5245EBFF" w:rsidR="255F5E93">
        <w:rPr>
          <w:rFonts w:ascii="Century Gothic" w:hAnsi="Century Gothic" w:eastAsia="Times New Roman" w:cs="Times New Roman"/>
          <w:noProof w:val="0"/>
          <w:lang w:val="fr-CH"/>
        </w:rPr>
        <w:t xml:space="preserve"> Guide d’introduction à </w:t>
      </w:r>
      <w:r w:rsidRPr="5245EBFF" w:rsidR="255F5E93">
        <w:rPr>
          <w:rFonts w:ascii="Century Gothic" w:hAnsi="Century Gothic" w:eastAsia="Times New Roman" w:cs="Times New Roman"/>
          <w:noProof w:val="0"/>
          <w:lang w:val="fr-CH"/>
        </w:rPr>
        <w:t>Mongoose</w:t>
      </w:r>
      <w:r w:rsidRPr="5245EBFF" w:rsidR="255F5E93">
        <w:rPr>
          <w:rFonts w:ascii="Century Gothic" w:hAnsi="Century Gothic" w:eastAsia="Times New Roman" w:cs="Times New Roman"/>
          <w:noProof w:val="0"/>
          <w:lang w:val="fr-CH"/>
        </w:rPr>
        <w:t xml:space="preserve"> pour MongoDB.</w:t>
      </w:r>
    </w:p>
    <w:p w:rsidR="5245EBFF" w:rsidP="5245EBFF" w:rsidRDefault="5245EBFF" w14:paraId="2B6ED789" w14:textId="678634C8">
      <w:pPr>
        <w:pStyle w:val="Corpsdetexte"/>
        <w:ind w:left="1068"/>
        <w:rPr>
          <w:rFonts w:ascii="Century Gothic" w:hAnsi="Century Gothic" w:eastAsia="Times New Roman" w:cs="Times New Roman"/>
          <w:noProof w:val="0"/>
          <w:lang w:val="fr-CH"/>
        </w:rPr>
      </w:pPr>
    </w:p>
    <w:p w:rsidR="255F5E93" w:rsidP="5245EBFF" w:rsidRDefault="255F5E93" w14:paraId="466C744B" w14:textId="55966F76">
      <w:pPr>
        <w:pStyle w:val="Corpsdetexte"/>
        <w:ind w:left="708"/>
        <w:rPr>
          <w:rFonts w:ascii="Century Gothic" w:hAnsi="Century Gothic" w:eastAsia="Times New Roman" w:cs="Times New Roman"/>
          <w:b w:val="1"/>
          <w:bCs w:val="1"/>
          <w:noProof w:val="0"/>
          <w:lang w:val="fr-CH"/>
        </w:rPr>
      </w:pPr>
      <w:r w:rsidRPr="5245EBFF" w:rsidR="255F5E93">
        <w:rPr>
          <w:rFonts w:ascii="Century Gothic" w:hAnsi="Century Gothic" w:eastAsia="Times New Roman" w:cs="Times New Roman"/>
          <w:b w:val="1"/>
          <w:bCs w:val="1"/>
          <w:noProof w:val="0"/>
          <w:lang w:val="fr-CH"/>
        </w:rPr>
        <w:t>Outils d’assistance</w:t>
      </w:r>
    </w:p>
    <w:p w:rsidR="255F5E93" w:rsidP="5245EBFF" w:rsidRDefault="255F5E93" w14:paraId="6861BC88" w14:textId="6B343AF9">
      <w:pPr>
        <w:pStyle w:val="Corpsdetexte"/>
        <w:numPr>
          <w:ilvl w:val="0"/>
          <w:numId w:val="105"/>
        </w:numPr>
        <w:ind w:left="1068"/>
        <w:rPr>
          <w:rFonts w:ascii="Century Gothic" w:hAnsi="Century Gothic" w:eastAsia="Times New Roman" w:cs="Times New Roman"/>
          <w:noProof w:val="0"/>
          <w:lang w:val="fr-CH"/>
        </w:rPr>
      </w:pPr>
      <w:hyperlink r:id="R281067b645de440e">
        <w:r w:rsidRPr="5245EBFF" w:rsidR="255F5E93">
          <w:rPr>
            <w:rStyle w:val="Lienhypertexte"/>
            <w:rFonts w:ascii="Century Gothic" w:hAnsi="Century Gothic" w:eastAsia="Times New Roman" w:cs="Times New Roman"/>
            <w:noProof w:val="0"/>
            <w:lang w:val="fr-CH"/>
          </w:rPr>
          <w:t>ChatGPT</w:t>
        </w:r>
        <w:r>
          <w:br/>
        </w:r>
      </w:hyperlink>
      <w:r w:rsidRPr="5245EBFF" w:rsidR="255F5E93">
        <w:rPr>
          <w:rFonts w:ascii="Century Gothic" w:hAnsi="Century Gothic" w:eastAsia="Times New Roman" w:cs="Times New Roman"/>
          <w:noProof w:val="0"/>
          <w:lang w:val="fr-CH"/>
        </w:rPr>
        <w:t xml:space="preserve"> Assistant IA pour l’aide à la rédaction et au code.</w:t>
      </w:r>
    </w:p>
    <w:p w:rsidR="255F5E93" w:rsidP="5245EBFF" w:rsidRDefault="255F5E93" w14:paraId="2CA4E778" w14:textId="66A06486">
      <w:pPr>
        <w:pStyle w:val="Corpsdetexte"/>
        <w:numPr>
          <w:ilvl w:val="0"/>
          <w:numId w:val="105"/>
        </w:numPr>
        <w:ind w:left="1068"/>
        <w:rPr>
          <w:rFonts w:ascii="Century Gothic" w:hAnsi="Century Gothic" w:eastAsia="Times New Roman" w:cs="Times New Roman"/>
          <w:noProof w:val="0"/>
          <w:lang w:val="fr-CH"/>
        </w:rPr>
      </w:pPr>
      <w:hyperlink r:id="R9d3eb0c0f935456a">
        <w:r w:rsidRPr="5245EBFF" w:rsidR="255F5E93">
          <w:rPr>
            <w:rStyle w:val="Lienhypertexte"/>
            <w:rFonts w:ascii="Century Gothic" w:hAnsi="Century Gothic" w:eastAsia="Times New Roman" w:cs="Times New Roman"/>
            <w:noProof w:val="0"/>
            <w:lang w:val="fr-CH"/>
          </w:rPr>
          <w:t>GitHub Copilot</w:t>
        </w:r>
        <w:r>
          <w:br/>
        </w:r>
      </w:hyperlink>
      <w:r w:rsidRPr="5245EBFF" w:rsidR="255F5E93">
        <w:rPr>
          <w:rFonts w:ascii="Century Gothic" w:hAnsi="Century Gothic" w:eastAsia="Times New Roman" w:cs="Times New Roman"/>
          <w:noProof w:val="0"/>
          <w:lang w:val="fr-CH"/>
        </w:rPr>
        <w:t xml:space="preserve"> Générateur de code intégré pour VS Code.</w:t>
      </w:r>
    </w:p>
    <w:p w:rsidR="5245EBFF" w:rsidP="5245EBFF" w:rsidRDefault="5245EBFF" w14:paraId="3A3DE8A1" w14:textId="21D27D7F">
      <w:pPr>
        <w:pStyle w:val="Corpsdetexte"/>
        <w:ind w:left="708"/>
      </w:pPr>
    </w:p>
    <w:p w:rsidR="5245EBFF" w:rsidP="5245EBFF" w:rsidRDefault="5245EBFF" w14:paraId="06D5DEAC" w14:textId="284CE354">
      <w:pPr>
        <w:pStyle w:val="Corpsdetexte"/>
      </w:pPr>
    </w:p>
    <w:p w:rsidR="5245EBFF" w:rsidP="5245EBFF" w:rsidRDefault="5245EBFF" w14:paraId="3022B998" w14:textId="6BA29690">
      <w:pPr>
        <w:pStyle w:val="Corpsdetexte"/>
      </w:pPr>
    </w:p>
    <w:p w:rsidR="5245EBFF" w:rsidP="5245EBFF" w:rsidRDefault="5245EBFF" w14:paraId="4F418F3E" w14:textId="0EFBABAF">
      <w:pPr>
        <w:pStyle w:val="Corpsdetexte"/>
      </w:pPr>
    </w:p>
    <w:sectPr w:rsidRPr="00920F4E" w:rsidR="007F30AE" w:rsidSect="00D160DD">
      <w:headerReference w:type="default" r:id="rId12"/>
      <w:footerReference w:type="default" r:id="rId13"/>
      <w:pgSz w:w="11906" w:h="16838" w:orient="portrait" w:code="9"/>
      <w:pgMar w:top="1418" w:right="1418" w:bottom="567" w:left="1418" w:header="709" w:footer="709" w:gutter="0"/>
      <w:cols w:space="708"/>
      <w:titlePg/>
      <w:docGrid w:linePitch="360"/>
      <w:headerReference w:type="first" r:id="Rdfe53933d1cd42ae"/>
      <w:footerReference w:type="first" r:id="R7680dc8e44ea47c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047D2" w:rsidRDefault="00A047D2" w14:paraId="042EDD85" w14:textId="77777777">
      <w:r>
        <w:separator/>
      </w:r>
    </w:p>
  </w:endnote>
  <w:endnote w:type="continuationSeparator" w:id="0">
    <w:p w:rsidR="00A047D2" w:rsidRDefault="00A047D2" w14:paraId="114811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ETM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color="auto" w:sz="0" w:space="0"/>
        <w:bottom w:val="none" w:color="auto" w:sz="0" w:space="0"/>
        <w:right w:val="none" w:color="auto" w:sz="0" w:space="0"/>
        <w:insideH w:val="none" w:color="auto" w:sz="0" w:space="0"/>
        <w:insideV w:val="none" w:color="auto" w:sz="0" w:space="0"/>
      </w:tblBorders>
      <w:tblLook w:val="01E0" w:firstRow="1" w:lastRow="1" w:firstColumn="1" w:lastColumn="1" w:noHBand="0" w:noVBand="0"/>
    </w:tblPr>
    <w:tblGrid>
      <w:gridCol w:w="3432"/>
      <w:gridCol w:w="2610"/>
      <w:gridCol w:w="3028"/>
    </w:tblGrid>
    <w:tr w:rsidRPr="00000197" w:rsidR="00AA4393" w:rsidTr="5245EBFF" w14:paraId="6A9E735C" w14:textId="77777777">
      <w:trPr>
        <w:trHeight w:val="227" w:hRule="exact"/>
        <w:jc w:val="center"/>
      </w:trPr>
      <w:tc>
        <w:tcPr>
          <w:tcW w:w="3510" w:type="dxa"/>
          <w:tcMar/>
          <w:vAlign w:val="center"/>
        </w:tcPr>
        <w:p w:rsidR="00AA4393" w:rsidP="5245EBFF" w:rsidRDefault="00AA4393" w14:paraId="768C5299" w14:textId="4BB1EA62">
          <w:pPr>
            <w:pStyle w:val="-Pieddepage"/>
            <w:rPr>
              <w:rFonts w:cs="Arial"/>
            </w:rPr>
          </w:pPr>
          <w:r w:rsidR="5245EBFF">
            <w:rPr/>
            <w:t>Auteur</w:t>
          </w:r>
          <w:r w:rsidRPr="5245EBFF" w:rsidR="5245EBFF">
            <w:rPr>
              <w:rFonts w:cs="Arial"/>
            </w:rPr>
            <w:t> </w:t>
          </w:r>
          <w:r w:rsidRPr="5245EBFF" w:rsidR="5245EBFF">
            <w:rPr>
              <w:rFonts w:cs="Arial"/>
            </w:rPr>
            <w:t xml:space="preserve">: </w:t>
          </w:r>
          <w:r w:rsidRPr="5245EBFF" w:rsidR="5245EBFF">
            <w:rPr>
              <w:rFonts w:cs="Arial"/>
            </w:rPr>
            <w:t>Gon</w:t>
          </w:r>
          <w:r w:rsidRPr="5245EBFF" w:rsidR="5245EBFF">
            <w:rPr>
              <w:rFonts w:cs="Arial"/>
            </w:rPr>
            <w:t>zalo Her</w:t>
          </w:r>
          <w:r w:rsidRPr="5245EBFF" w:rsidR="5245EBFF">
            <w:rPr>
              <w:rFonts w:cs="Arial"/>
            </w:rPr>
            <w:t>rer</w:t>
          </w:r>
          <w:r w:rsidRPr="5245EBFF" w:rsidR="5245EBFF">
            <w:rPr>
              <w:rFonts w:cs="Arial"/>
            </w:rPr>
            <w:t>a</w:t>
          </w:r>
        </w:p>
        <w:p w:rsidRPr="00000197" w:rsidR="00AA4393" w:rsidP="002D7D46" w:rsidRDefault="00AA4393" w14:paraId="00499E17" w14:textId="77777777">
          <w:pPr>
            <w:pStyle w:val="-Pieddepage"/>
            <w:rPr>
              <w:rFonts w:cs="Arial"/>
              <w:szCs w:val="16"/>
            </w:rPr>
          </w:pPr>
        </w:p>
      </w:tc>
      <w:tc>
        <w:tcPr>
          <w:tcW w:w="2680" w:type="dxa"/>
          <w:tcMar/>
          <w:vAlign w:val="center"/>
        </w:tcPr>
        <w:p w:rsidRPr="00000197" w:rsidR="00AA4393" w:rsidP="00955930" w:rsidRDefault="00AA4393" w14:paraId="2342780D" w14:textId="77777777">
          <w:pPr>
            <w:pStyle w:val="-Pieddepage"/>
            <w:jc w:val="center"/>
            <w:rPr>
              <w:rFonts w:cs="Arial"/>
              <w:szCs w:val="16"/>
            </w:rPr>
          </w:pPr>
        </w:p>
      </w:tc>
      <w:tc>
        <w:tcPr>
          <w:tcW w:w="3096" w:type="dxa"/>
          <w:tcMar/>
          <w:vAlign w:val="center"/>
        </w:tcPr>
        <w:p w:rsidRPr="00000197" w:rsidR="00AA4393" w:rsidP="001764CE" w:rsidRDefault="00AA4393" w14:paraId="48045E32" w14:textId="77777777">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D31EC4">
            <w:rPr>
              <w:rFonts w:cs="Arial"/>
              <w:noProof/>
              <w:szCs w:val="16"/>
            </w:rPr>
            <w:t>19.05.2025</w:t>
          </w:r>
          <w:r w:rsidR="00A65F0B">
            <w:rPr>
              <w:rFonts w:cs="Arial"/>
              <w:szCs w:val="16"/>
            </w:rPr>
            <w:fldChar w:fldCharType="end"/>
          </w:r>
        </w:p>
      </w:tc>
    </w:tr>
    <w:tr w:rsidRPr="00000197" w:rsidR="00AA4393" w:rsidTr="5245EBFF" w14:paraId="1BD41E45" w14:textId="77777777">
      <w:trPr>
        <w:jc w:val="center"/>
      </w:trPr>
      <w:tc>
        <w:tcPr>
          <w:tcW w:w="3510" w:type="dxa"/>
          <w:tcMar/>
          <w:vAlign w:val="center"/>
        </w:tcPr>
        <w:p w:rsidRPr="00000197" w:rsidR="00AA4393" w:rsidP="002D7D46" w:rsidRDefault="00AA4393" w14:paraId="5BBC9066" w14:textId="77777777">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tcMar/>
          <w:vAlign w:val="center"/>
        </w:tcPr>
        <w:p w:rsidRPr="00000197" w:rsidR="00AA4393" w:rsidP="00955930" w:rsidRDefault="00AA4393" w14:paraId="6BFC7C2F" w14:textId="77777777">
          <w:pPr>
            <w:pStyle w:val="-Pieddepage"/>
            <w:jc w:val="center"/>
            <w:rPr>
              <w:rFonts w:cs="Arial"/>
              <w:szCs w:val="16"/>
            </w:rPr>
          </w:pPr>
          <w:r w:rsidRPr="00000197">
            <w:rPr>
              <w:rFonts w:cs="Arial"/>
              <w:szCs w:val="16"/>
            </w:rPr>
            <w:t xml:space="preserve">Page </w:t>
          </w:r>
          <w:r w:rsidRPr="00000197" w:rsidR="00A65F0B">
            <w:rPr>
              <w:rStyle w:val="Numrodepage"/>
              <w:rFonts w:cs="Arial"/>
              <w:szCs w:val="16"/>
            </w:rPr>
            <w:fldChar w:fldCharType="begin"/>
          </w:r>
          <w:r w:rsidRPr="00000197">
            <w:rPr>
              <w:rStyle w:val="Numrodepage"/>
              <w:rFonts w:cs="Arial"/>
              <w:szCs w:val="16"/>
            </w:rPr>
            <w:instrText xml:space="preserve"> PAGE </w:instrText>
          </w:r>
          <w:r w:rsidRPr="00000197" w:rsidR="00A65F0B">
            <w:rPr>
              <w:rStyle w:val="Numrodepage"/>
              <w:rFonts w:cs="Arial"/>
              <w:szCs w:val="16"/>
            </w:rPr>
            <w:fldChar w:fldCharType="separate"/>
          </w:r>
          <w:r w:rsidR="00CB712D">
            <w:rPr>
              <w:rStyle w:val="Numrodepage"/>
              <w:rFonts w:cs="Arial"/>
              <w:noProof/>
              <w:szCs w:val="16"/>
            </w:rPr>
            <w:t>6</w:t>
          </w:r>
          <w:r w:rsidRPr="00000197" w:rsidR="00A65F0B">
            <w:rPr>
              <w:rStyle w:val="Numrodepage"/>
              <w:rFonts w:cs="Arial"/>
              <w:szCs w:val="16"/>
            </w:rPr>
            <w:fldChar w:fldCharType="end"/>
          </w:r>
          <w:r w:rsidRPr="00000197">
            <w:rPr>
              <w:rStyle w:val="Numrodepage"/>
              <w:rFonts w:cs="Arial"/>
              <w:szCs w:val="16"/>
            </w:rPr>
            <w:t xml:space="preserve"> sur </w:t>
          </w:r>
          <w:r w:rsidRPr="00000197" w:rsidR="00A65F0B">
            <w:rPr>
              <w:rStyle w:val="Numrodepage"/>
              <w:rFonts w:cs="Arial"/>
              <w:szCs w:val="16"/>
            </w:rPr>
            <w:fldChar w:fldCharType="begin"/>
          </w:r>
          <w:r w:rsidRPr="00000197">
            <w:rPr>
              <w:rStyle w:val="Numrodepage"/>
              <w:rFonts w:cs="Arial"/>
              <w:szCs w:val="16"/>
            </w:rPr>
            <w:instrText xml:space="preserve"> NUMPAGES </w:instrText>
          </w:r>
          <w:r w:rsidRPr="00000197" w:rsidR="00A65F0B">
            <w:rPr>
              <w:rStyle w:val="Numrodepage"/>
              <w:rFonts w:cs="Arial"/>
              <w:szCs w:val="16"/>
            </w:rPr>
            <w:fldChar w:fldCharType="separate"/>
          </w:r>
          <w:r w:rsidR="00CB712D">
            <w:rPr>
              <w:rStyle w:val="Numrodepage"/>
              <w:rFonts w:cs="Arial"/>
              <w:noProof/>
              <w:szCs w:val="16"/>
            </w:rPr>
            <w:t>6</w:t>
          </w:r>
          <w:r w:rsidRPr="00000197" w:rsidR="00A65F0B">
            <w:rPr>
              <w:rStyle w:val="Numrodepage"/>
              <w:rFonts w:cs="Arial"/>
              <w:szCs w:val="16"/>
            </w:rPr>
            <w:fldChar w:fldCharType="end"/>
          </w:r>
        </w:p>
      </w:tc>
      <w:tc>
        <w:tcPr>
          <w:tcW w:w="3096" w:type="dxa"/>
          <w:tcMar/>
          <w:vAlign w:val="center"/>
        </w:tcPr>
        <w:p w:rsidRPr="00000197" w:rsidR="00AA4393" w:rsidP="001764CE" w:rsidRDefault="00AA4393" w14:paraId="5034FCD4" w14:textId="77777777">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D31EC4">
            <w:rPr>
              <w:rFonts w:cs="Arial"/>
              <w:noProof/>
              <w:szCs w:val="16"/>
            </w:rPr>
            <w:t>04.09.2009 15:21</w:t>
          </w:r>
          <w:r w:rsidR="00A65F0B">
            <w:rPr>
              <w:rFonts w:cs="Arial"/>
              <w:szCs w:val="16"/>
            </w:rPr>
            <w:fldChar w:fldCharType="end"/>
          </w:r>
        </w:p>
      </w:tc>
    </w:tr>
    <w:tr w:rsidRPr="00000197" w:rsidR="00AA4393" w:rsidTr="5245EBFF" w14:paraId="0F3987D1" w14:textId="77777777">
      <w:trPr>
        <w:jc w:val="center"/>
      </w:trPr>
      <w:tc>
        <w:tcPr>
          <w:tcW w:w="3510" w:type="dxa"/>
          <w:tcMar/>
          <w:vAlign w:val="center"/>
        </w:tcPr>
        <w:p w:rsidRPr="00000197" w:rsidR="00AA4393" w:rsidP="001764CE" w:rsidRDefault="00AA4393" w14:paraId="3399FAF5" w14:textId="77777777">
          <w:pPr>
            <w:pStyle w:val="-Pieddepage"/>
            <w:rPr>
              <w:rFonts w:cs="Arial"/>
              <w:szCs w:val="16"/>
            </w:rPr>
          </w:pPr>
          <w:r w:rsidRPr="00000197">
            <w:rPr>
              <w:rFonts w:cs="Arial"/>
              <w:szCs w:val="16"/>
            </w:rPr>
            <w:t xml:space="preserve">Version: </w:t>
          </w:r>
          <w:r>
            <w:fldChar w:fldCharType="begin"/>
          </w:r>
          <w:r>
            <w:instrText> REVNUM   \* MERGEFORMAT </w:instrText>
          </w:r>
          <w:r>
            <w:fldChar w:fldCharType="separate"/>
          </w:r>
          <w:r w:rsidRPr="00D31EC4" w:rsidR="00D31EC4">
            <w:rPr>
              <w:rFonts w:cs="Arial"/>
              <w:noProof/>
              <w:szCs w:val="16"/>
            </w:rPr>
            <w:t>1</w:t>
          </w:r>
          <w:r>
            <w:fldChar w:fldCharType="end"/>
          </w:r>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D31EC4">
            <w:rPr>
              <w:rFonts w:cs="Arial"/>
              <w:noProof/>
              <w:szCs w:val="16"/>
            </w:rPr>
            <w:t>00.00.0000 00:00</w:t>
          </w:r>
          <w:r w:rsidR="00A65F0B">
            <w:rPr>
              <w:rFonts w:cs="Arial"/>
              <w:szCs w:val="16"/>
            </w:rPr>
            <w:fldChar w:fldCharType="end"/>
          </w:r>
        </w:p>
      </w:tc>
      <w:tc>
        <w:tcPr>
          <w:tcW w:w="5776" w:type="dxa"/>
          <w:gridSpan w:val="2"/>
          <w:tcMar/>
          <w:vAlign w:val="center"/>
        </w:tcPr>
        <w:p w:rsidRPr="00000197" w:rsidR="00AA4393" w:rsidP="00955930" w:rsidRDefault="00000000" w14:paraId="353D6431" w14:textId="77777777">
          <w:pPr>
            <w:pStyle w:val="-Pieddepage"/>
            <w:jc w:val="right"/>
            <w:rPr>
              <w:rFonts w:cs="Arial"/>
              <w:szCs w:val="16"/>
            </w:rPr>
          </w:pPr>
          <w:r>
            <w:fldChar w:fldCharType="begin"/>
          </w:r>
          <w:r>
            <w:instrText> FILENAME  \* FirstCap  \* MERGEFORMAT </w:instrText>
          </w:r>
          <w:r>
            <w:fldChar w:fldCharType="separate"/>
          </w:r>
          <w:r w:rsidRPr="00D31EC4" w:rsidR="00D31EC4">
            <w:rPr>
              <w:rFonts w:cs="Arial"/>
              <w:noProof/>
              <w:szCs w:val="16"/>
            </w:rPr>
            <w:t>Document1</w:t>
          </w:r>
          <w:r>
            <w:fldChar w:fldCharType="end"/>
          </w:r>
        </w:p>
      </w:tc>
    </w:tr>
  </w:tbl>
  <w:p w:rsidRPr="00000197" w:rsidR="00AA4393" w:rsidP="00000197" w:rsidRDefault="00AA4393" w14:paraId="2D1C1280" w14:textId="77777777">
    <w:pPr>
      <w:pStyle w:val="Pieddepage"/>
      <w:rPr>
        <w:sz w:val="2"/>
        <w:szCs w:val="2"/>
      </w:rPr>
    </w:pPr>
  </w:p>
</w:ftr>
</file>

<file path=word/footer2.xml><?xml version="1.0" encoding="utf-8"?>
<w:ft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20"/>
      <w:gridCol w:w="3020"/>
      <w:gridCol w:w="3020"/>
    </w:tblGrid>
    <w:tr w:rsidR="5245EBFF" w:rsidTr="5245EBFF" w14:paraId="32811352">
      <w:trPr>
        <w:trHeight w:val="300"/>
      </w:trPr>
      <w:tc>
        <w:tcPr>
          <w:tcW w:w="3020" w:type="dxa"/>
          <w:tcMar/>
        </w:tcPr>
        <w:p w:rsidR="5245EBFF" w:rsidP="5245EBFF" w:rsidRDefault="5245EBFF" w14:paraId="4028B8BF" w14:textId="345E3D8E">
          <w:pPr>
            <w:pStyle w:val="En-tte"/>
            <w:bidi w:val="0"/>
            <w:ind w:left="-115"/>
            <w:jc w:val="left"/>
          </w:pPr>
        </w:p>
      </w:tc>
      <w:tc>
        <w:tcPr>
          <w:tcW w:w="3020" w:type="dxa"/>
          <w:tcMar/>
        </w:tcPr>
        <w:p w:rsidR="5245EBFF" w:rsidP="5245EBFF" w:rsidRDefault="5245EBFF" w14:paraId="2F80E24A" w14:textId="1731C10F">
          <w:pPr>
            <w:pStyle w:val="En-tte"/>
            <w:bidi w:val="0"/>
            <w:jc w:val="center"/>
          </w:pPr>
        </w:p>
      </w:tc>
      <w:tc>
        <w:tcPr>
          <w:tcW w:w="3020" w:type="dxa"/>
          <w:tcMar/>
        </w:tcPr>
        <w:p w:rsidR="5245EBFF" w:rsidP="5245EBFF" w:rsidRDefault="5245EBFF" w14:paraId="6D2EB435" w14:textId="7C277DE3">
          <w:pPr>
            <w:pStyle w:val="En-tte"/>
            <w:bidi w:val="0"/>
            <w:ind w:right="-115"/>
            <w:jc w:val="right"/>
          </w:pPr>
        </w:p>
      </w:tc>
    </w:tr>
  </w:tbl>
  <w:p w:rsidR="5245EBFF" w:rsidP="5245EBFF" w:rsidRDefault="5245EBFF" w14:paraId="6F5E6D64" w14:textId="0F06C583">
    <w:pPr>
      <w:pStyle w:val="Pieddepage"/>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047D2" w:rsidRDefault="00A047D2" w14:paraId="7F16CF9F" w14:textId="77777777">
      <w:r>
        <w:separator/>
      </w:r>
    </w:p>
  </w:footnote>
  <w:footnote w:type="continuationSeparator" w:id="0">
    <w:p w:rsidR="00A047D2" w:rsidRDefault="00A047D2" w14:paraId="013DF0D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Style w:val="Grilledutableau"/>
      <w:tblW w:w="5000" w:type="pct"/>
      <w:jc w:val="center"/>
      <w:tblBorders>
        <w:top w:val="none" w:color="auto" w:sz="0" w:space="0"/>
        <w:left w:val="none" w:color="auto" w:sz="0" w:space="0"/>
        <w:right w:val="none" w:color="auto" w:sz="0" w:space="0"/>
        <w:insideV w:val="none" w:color="auto" w:sz="0" w:space="0"/>
      </w:tblBorders>
      <w:tblLook w:val="01E0" w:firstRow="1" w:lastRow="1" w:firstColumn="1" w:lastColumn="1" w:noHBand="0" w:noVBand="0"/>
    </w:tblPr>
    <w:tblGrid>
      <w:gridCol w:w="2402"/>
      <w:gridCol w:w="4400"/>
      <w:gridCol w:w="2268"/>
    </w:tblGrid>
    <w:tr w:rsidR="00AA4393" w14:paraId="519381EC" w14:textId="77777777">
      <w:trPr>
        <w:trHeight w:val="536"/>
        <w:jc w:val="center"/>
      </w:trPr>
      <w:tc>
        <w:tcPr>
          <w:tcW w:w="2445" w:type="dxa"/>
          <w:vAlign w:val="center"/>
        </w:tcPr>
        <w:p w:rsidR="00AA4393" w:rsidP="00E12AE5" w:rsidRDefault="00AA4393" w14:paraId="0E35421E" w14:textId="77777777">
          <w:pPr>
            <w:pStyle w:val="ETML"/>
          </w:pPr>
          <w:r w:rsidRPr="00B4738A">
            <w:t>ETML</w:t>
          </w:r>
        </w:p>
      </w:tc>
      <w:tc>
        <w:tcPr>
          <w:tcW w:w="4560" w:type="dxa"/>
          <w:vAlign w:val="center"/>
        </w:tcPr>
        <w:p w:rsidRPr="00B4738A" w:rsidR="00AA4393" w:rsidP="00B4738A" w:rsidRDefault="00AA4393" w14:paraId="2C362C9A" w14:textId="77777777"/>
      </w:tc>
      <w:tc>
        <w:tcPr>
          <w:tcW w:w="2283" w:type="dxa"/>
          <w:vAlign w:val="center"/>
        </w:tcPr>
        <w:p w:rsidR="00AA4393" w:rsidP="001D72BA" w:rsidRDefault="00AA4393" w14:paraId="3559D029" w14:textId="77777777">
          <w:pPr>
            <w:pStyle w:val="En-tte"/>
            <w:jc w:val="right"/>
          </w:pPr>
          <w:r>
            <w:rPr>
              <w:noProof/>
            </w:rPr>
            <w:drawing>
              <wp:inline distT="0" distB="0" distL="0" distR="0" wp14:anchorId="59C7CB4A" wp14:editId="60CEB21E">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rsidR="00AA4393" w:rsidRDefault="00AA4393" w14:paraId="22EC0A16" w14:textId="77777777">
    <w:pPr>
      <w:pStyle w:val="En-tte"/>
    </w:pPr>
  </w:p>
</w:hdr>
</file>

<file path=word/header2.xml><?xml version="1.0" encoding="utf-8"?>
<w:hd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20"/>
      <w:gridCol w:w="3020"/>
      <w:gridCol w:w="3020"/>
    </w:tblGrid>
    <w:tr w:rsidR="5245EBFF" w:rsidTr="5245EBFF" w14:paraId="2255669E">
      <w:trPr>
        <w:trHeight w:val="300"/>
      </w:trPr>
      <w:tc>
        <w:tcPr>
          <w:tcW w:w="3020" w:type="dxa"/>
          <w:tcMar/>
        </w:tcPr>
        <w:p w:rsidR="5245EBFF" w:rsidP="5245EBFF" w:rsidRDefault="5245EBFF" w14:paraId="5D445BA7" w14:textId="51D71E5D">
          <w:pPr>
            <w:pStyle w:val="En-tte"/>
            <w:bidi w:val="0"/>
            <w:ind w:left="-115"/>
            <w:jc w:val="left"/>
          </w:pPr>
        </w:p>
      </w:tc>
      <w:tc>
        <w:tcPr>
          <w:tcW w:w="3020" w:type="dxa"/>
          <w:tcMar/>
        </w:tcPr>
        <w:p w:rsidR="5245EBFF" w:rsidP="5245EBFF" w:rsidRDefault="5245EBFF" w14:paraId="5B91E288" w14:textId="40DF11AA">
          <w:pPr>
            <w:pStyle w:val="En-tte"/>
            <w:bidi w:val="0"/>
            <w:jc w:val="center"/>
          </w:pPr>
        </w:p>
      </w:tc>
      <w:tc>
        <w:tcPr>
          <w:tcW w:w="3020" w:type="dxa"/>
          <w:tcMar/>
        </w:tcPr>
        <w:p w:rsidR="5245EBFF" w:rsidP="5245EBFF" w:rsidRDefault="5245EBFF" w14:paraId="35416AFA" w14:textId="1A7C4550">
          <w:pPr>
            <w:pStyle w:val="En-tte"/>
            <w:bidi w:val="0"/>
            <w:ind w:right="-115"/>
            <w:jc w:val="right"/>
          </w:pPr>
        </w:p>
      </w:tc>
    </w:tr>
  </w:tbl>
  <w:p w:rsidR="5245EBFF" w:rsidP="5245EBFF" w:rsidRDefault="5245EBFF" w14:paraId="169070B8" w14:textId="367448EF">
    <w:pPr>
      <w:pStyle w:val="En-tte"/>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2" style="width:11.5pt;height:11.5pt" o:bullet="t" type="#_x0000_t75">
        <v:imagedata o:title="BD10263_" r:id="rId1"/>
      </v:shape>
    </w:pict>
  </w:numPicBullet>
  <w:abstractNum xmlns:w="http://schemas.openxmlformats.org/wordprocessingml/2006/main" w:abstractNumId="107">
    <w:nsid w:val="47694bc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6">
    <w:nsid w:val="61376fe8"/>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105">
    <w:nsid w:val="33f8d4f0"/>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104">
    <w:nsid w:val="51ac668f"/>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103">
    <w:nsid w:val="22581571"/>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102">
    <w:nsid w:val="7c3354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1">
    <w:nsid w:val="21bb912d"/>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100">
    <w:nsid w:val="33c8eb90"/>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99">
    <w:nsid w:val="cac0bce"/>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98">
    <w:nsid w:val="41ca1ce0"/>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97">
    <w:nsid w:val="216aee4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6">
    <w:nsid w:val="5f007c7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5">
    <w:nsid w:val="5288a3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4">
    <w:nsid w:val="1b3c03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3">
    <w:nsid w:val="5024bf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2">
    <w:nsid w:val="6b93d4c5"/>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Aptos" w:hAnsi="Aptos"/>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91">
    <w:nsid w:val="184f3471"/>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Aptos" w:hAnsi="Aptos"/>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90">
    <w:nsid w:val="34eade76"/>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9">
    <w:nsid w:val="5e2238e4"/>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8">
    <w:nsid w:val="6ea3f288"/>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7">
    <w:nsid w:val="2948335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6">
    <w:nsid w:val="4d00d57"/>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5">
    <w:nsid w:val="2714d5a8"/>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4">
    <w:nsid w:val="2477d84c"/>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3">
    <w:nsid w:val="5760e55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2">
    <w:nsid w:val="72b9acee"/>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1">
    <w:nsid w:val="788ec4f1"/>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0">
    <w:nsid w:val="366c968c"/>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79">
    <w:nsid w:val="706f07dd"/>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78">
    <w:nsid w:val="716f01b8"/>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77">
    <w:nsid w:val="67bc107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76">
    <w:nsid w:val="7aaa9ce5"/>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75">
    <w:nsid w:val="2f2b2189"/>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74">
    <w:nsid w:val="684fd858"/>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73">
    <w:nsid w:val="4e75a1d3"/>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72">
    <w:nsid w:val="24b5f51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71">
    <w:nsid w:val="798da53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70">
    <w:nsid w:val="228b8a81"/>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69">
    <w:nsid w:val="762d8f5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68">
    <w:nsid w:val="1d632ae2"/>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67">
    <w:nsid w:val="26282a9f"/>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66">
    <w:nsid w:val="9aaaed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5">
    <w:nsid w:val="10b230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f6c2f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08a02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36a3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645873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784d0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0a9e2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857fed0"/>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Symbol" w:hAnsi="Symbol"/>
      </w:rPr>
    </w:lvl>
    <w:lvl xmlns:w="http://schemas.openxmlformats.org/wordprocessingml/2006/main" w:ilvl="1">
      <w:start w:val="1"/>
      <w:numFmt w:val="bullet"/>
      <w:lvlText w:val="o"/>
      <w:lvlJc w:val="left"/>
      <w:pPr>
        <w:ind w:left="2574" w:hanging="360"/>
      </w:pPr>
      <w:rPr>
        <w:rFonts w:hint="default" w:ascii="Courier New" w:hAnsi="Courier New"/>
      </w:rPr>
    </w:lvl>
    <w:lvl xmlns:w="http://schemas.openxmlformats.org/wordprocessingml/2006/main" w:ilvl="2">
      <w:start w:val="1"/>
      <w:numFmt w:val="bullet"/>
      <w:lvlText w:val=""/>
      <w:lvlJc w:val="left"/>
      <w:pPr>
        <w:ind w:left="3294" w:hanging="360"/>
      </w:pPr>
      <w:rPr>
        <w:rFonts w:hint="default" w:ascii="Wingdings" w:hAnsi="Wingdings"/>
      </w:rPr>
    </w:lvl>
    <w:lvl xmlns:w="http://schemas.openxmlformats.org/wordprocessingml/2006/main" w:ilvl="3">
      <w:start w:val="1"/>
      <w:numFmt w:val="bullet"/>
      <w:lvlText w:val=""/>
      <w:lvlJc w:val="left"/>
      <w:pPr>
        <w:ind w:left="4014" w:hanging="360"/>
      </w:pPr>
      <w:rPr>
        <w:rFonts w:hint="default" w:ascii="Symbol" w:hAnsi="Symbol"/>
      </w:rPr>
    </w:lvl>
    <w:lvl xmlns:w="http://schemas.openxmlformats.org/wordprocessingml/2006/main" w:ilvl="4">
      <w:start w:val="1"/>
      <w:numFmt w:val="bullet"/>
      <w:lvlText w:val="o"/>
      <w:lvlJc w:val="left"/>
      <w:pPr>
        <w:ind w:left="4734" w:hanging="360"/>
      </w:pPr>
      <w:rPr>
        <w:rFonts w:hint="default" w:ascii="Courier New" w:hAnsi="Courier New"/>
      </w:rPr>
    </w:lvl>
    <w:lvl xmlns:w="http://schemas.openxmlformats.org/wordprocessingml/2006/main" w:ilvl="5">
      <w:start w:val="1"/>
      <w:numFmt w:val="bullet"/>
      <w:lvlText w:val=""/>
      <w:lvlJc w:val="left"/>
      <w:pPr>
        <w:ind w:left="5454" w:hanging="360"/>
      </w:pPr>
      <w:rPr>
        <w:rFonts w:hint="default" w:ascii="Wingdings" w:hAnsi="Wingdings"/>
      </w:rPr>
    </w:lvl>
    <w:lvl xmlns:w="http://schemas.openxmlformats.org/wordprocessingml/2006/main" w:ilvl="6">
      <w:start w:val="1"/>
      <w:numFmt w:val="bullet"/>
      <w:lvlText w:val=""/>
      <w:lvlJc w:val="left"/>
      <w:pPr>
        <w:ind w:left="6174" w:hanging="360"/>
      </w:pPr>
      <w:rPr>
        <w:rFonts w:hint="default" w:ascii="Symbol" w:hAnsi="Symbol"/>
      </w:rPr>
    </w:lvl>
    <w:lvl xmlns:w="http://schemas.openxmlformats.org/wordprocessingml/2006/main" w:ilvl="7">
      <w:start w:val="1"/>
      <w:numFmt w:val="bullet"/>
      <w:lvlText w:val="o"/>
      <w:lvlJc w:val="left"/>
      <w:pPr>
        <w:ind w:left="6894" w:hanging="360"/>
      </w:pPr>
      <w:rPr>
        <w:rFonts w:hint="default" w:ascii="Courier New" w:hAnsi="Courier New"/>
      </w:rPr>
    </w:lvl>
    <w:lvl xmlns:w="http://schemas.openxmlformats.org/wordprocessingml/2006/main" w:ilvl="8">
      <w:start w:val="1"/>
      <w:numFmt w:val="bullet"/>
      <w:lvlText w:val=""/>
      <w:lvlJc w:val="left"/>
      <w:pPr>
        <w:ind w:left="7614" w:hanging="360"/>
      </w:pPr>
      <w:rPr>
        <w:rFonts w:hint="default" w:ascii="Wingdings" w:hAnsi="Wingdings"/>
      </w:rPr>
    </w:lvl>
  </w:abstractNum>
  <w:abstractNum xmlns:w="http://schemas.openxmlformats.org/wordprocessingml/2006/main" w:abstractNumId="57">
    <w:nsid w:val="79b0e401"/>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56">
    <w:nsid w:val="41bab9b"/>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55">
    <w:nsid w:val="39ed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a3448f2"/>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53">
    <w:nsid w:val="6819e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977b36e"/>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51">
    <w:nsid w:val="d38d8ff"/>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50">
    <w:nsid w:val="4d86690e"/>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49">
    <w:nsid w:val="6985b93"/>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Aptos" w:hAnsi="Aptos"/>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48">
    <w:nsid w:val="416acbba"/>
    <w:multiLevelType xmlns:w="http://schemas.openxmlformats.org/wordprocessingml/2006/main" w:val="multilevel"/>
    <w:lvl xmlns:w="http://schemas.openxmlformats.org/wordprocessingml/2006/main" w:ilvl="0">
      <w:start w:val="1"/>
      <w:numFmt w:val="decimal"/>
      <w:pStyle w:val="Titre1"/>
      <w:lvlText w:val="%1"/>
      <w:lvlJc w:val="left"/>
      <w:pPr>
        <w:ind w:left="567" w:hanging="567"/>
      </w:pPr>
    </w:lvl>
    <w:lvl xmlns:w="http://schemas.openxmlformats.org/wordprocessingml/2006/main" w:ilvl="1">
      <w:start w:val="1"/>
      <w:numFmt w:val="lowerLetter"/>
      <w:lvlText w:val="%2."/>
      <w:lvlJc w:val="left"/>
      <w:pPr>
        <w:ind w:left="2214" w:hanging="360"/>
      </w:pPr>
    </w:lvl>
    <w:lvl xmlns:w="http://schemas.openxmlformats.org/wordprocessingml/2006/main" w:ilvl="2">
      <w:start w:val="1"/>
      <w:numFmt w:val="lowerRoman"/>
      <w:lvlText w:val="%3."/>
      <w:lvlJc w:val="right"/>
      <w:pPr>
        <w:ind w:left="2934" w:hanging="180"/>
      </w:pPr>
    </w:lvl>
    <w:lvl xmlns:w="http://schemas.openxmlformats.org/wordprocessingml/2006/main" w:ilvl="3">
      <w:start w:val="1"/>
      <w:numFmt w:val="decimal"/>
      <w:lvlText w:val="%4."/>
      <w:lvlJc w:val="left"/>
      <w:pPr>
        <w:ind w:left="3654" w:hanging="360"/>
      </w:pPr>
    </w:lvl>
    <w:lvl xmlns:w="http://schemas.openxmlformats.org/wordprocessingml/2006/main" w:ilvl="4">
      <w:start w:val="1"/>
      <w:numFmt w:val="lowerLetter"/>
      <w:lvlText w:val="%5."/>
      <w:lvlJc w:val="left"/>
      <w:pPr>
        <w:ind w:left="4374" w:hanging="360"/>
      </w:pPr>
    </w:lvl>
    <w:lvl xmlns:w="http://schemas.openxmlformats.org/wordprocessingml/2006/main" w:ilvl="5">
      <w:start w:val="1"/>
      <w:numFmt w:val="lowerRoman"/>
      <w:lvlText w:val="%6."/>
      <w:lvlJc w:val="right"/>
      <w:pPr>
        <w:ind w:left="5094" w:hanging="180"/>
      </w:pPr>
    </w:lvl>
    <w:lvl xmlns:w="http://schemas.openxmlformats.org/wordprocessingml/2006/main" w:ilvl="6">
      <w:start w:val="1"/>
      <w:numFmt w:val="decimal"/>
      <w:lvlText w:val="%7."/>
      <w:lvlJc w:val="left"/>
      <w:pPr>
        <w:ind w:left="5814" w:hanging="360"/>
      </w:pPr>
    </w:lvl>
    <w:lvl xmlns:w="http://schemas.openxmlformats.org/wordprocessingml/2006/main" w:ilvl="7">
      <w:start w:val="1"/>
      <w:numFmt w:val="lowerLetter"/>
      <w:lvlText w:val="%8."/>
      <w:lvlJc w:val="left"/>
      <w:pPr>
        <w:ind w:left="6534" w:hanging="360"/>
      </w:pPr>
    </w:lvl>
    <w:lvl xmlns:w="http://schemas.openxmlformats.org/wordprocessingml/2006/main" w:ilvl="8">
      <w:start w:val="1"/>
      <w:numFmt w:val="lowerRoman"/>
      <w:lvlText w:val="%9."/>
      <w:lvlJc w:val="right"/>
      <w:pPr>
        <w:ind w:left="7254" w:hanging="180"/>
      </w:pPr>
    </w:lvl>
  </w:abstractNum>
  <w:abstractNum xmlns:w="http://schemas.openxmlformats.org/wordprocessingml/2006/main" w:abstractNumId="47">
    <w:nsid w:val="35e35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7850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88c7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240c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973e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5b1d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31c8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8d8c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045A22"/>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3" w15:restartNumberingAfterBreak="0">
    <w:nsid w:val="06482CAE"/>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4" w15:restartNumberingAfterBreak="0">
    <w:nsid w:val="067320D8"/>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hint="default" w:ascii="Symbol" w:hAnsi="Symbol"/>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hint="default" w:ascii="Symbol" w:hAnsi="Symbol"/>
      </w:rPr>
    </w:lvl>
    <w:lvl w:ilvl="1" w:tplc="100C0003" w:tentative="1">
      <w:start w:val="1"/>
      <w:numFmt w:val="bullet"/>
      <w:lvlText w:val="o"/>
      <w:lvlJc w:val="left"/>
      <w:pPr>
        <w:ind w:left="1534" w:hanging="360"/>
      </w:pPr>
      <w:rPr>
        <w:rFonts w:hint="default" w:ascii="Courier New" w:hAnsi="Courier New" w:cs="Courier New"/>
      </w:rPr>
    </w:lvl>
    <w:lvl w:ilvl="2" w:tplc="100C0005" w:tentative="1">
      <w:start w:val="1"/>
      <w:numFmt w:val="bullet"/>
      <w:lvlText w:val=""/>
      <w:lvlJc w:val="left"/>
      <w:pPr>
        <w:ind w:left="2254" w:hanging="360"/>
      </w:pPr>
      <w:rPr>
        <w:rFonts w:hint="default" w:ascii="Wingdings" w:hAnsi="Wingdings"/>
      </w:rPr>
    </w:lvl>
    <w:lvl w:ilvl="3" w:tplc="100C0001" w:tentative="1">
      <w:start w:val="1"/>
      <w:numFmt w:val="bullet"/>
      <w:lvlText w:val=""/>
      <w:lvlJc w:val="left"/>
      <w:pPr>
        <w:ind w:left="2974" w:hanging="360"/>
      </w:pPr>
      <w:rPr>
        <w:rFonts w:hint="default" w:ascii="Symbol" w:hAnsi="Symbol"/>
      </w:rPr>
    </w:lvl>
    <w:lvl w:ilvl="4" w:tplc="100C0003" w:tentative="1">
      <w:start w:val="1"/>
      <w:numFmt w:val="bullet"/>
      <w:lvlText w:val="o"/>
      <w:lvlJc w:val="left"/>
      <w:pPr>
        <w:ind w:left="3694" w:hanging="360"/>
      </w:pPr>
      <w:rPr>
        <w:rFonts w:hint="default" w:ascii="Courier New" w:hAnsi="Courier New" w:cs="Courier New"/>
      </w:rPr>
    </w:lvl>
    <w:lvl w:ilvl="5" w:tplc="100C0005" w:tentative="1">
      <w:start w:val="1"/>
      <w:numFmt w:val="bullet"/>
      <w:lvlText w:val=""/>
      <w:lvlJc w:val="left"/>
      <w:pPr>
        <w:ind w:left="4414" w:hanging="360"/>
      </w:pPr>
      <w:rPr>
        <w:rFonts w:hint="default" w:ascii="Wingdings" w:hAnsi="Wingdings"/>
      </w:rPr>
    </w:lvl>
    <w:lvl w:ilvl="6" w:tplc="100C0001" w:tentative="1">
      <w:start w:val="1"/>
      <w:numFmt w:val="bullet"/>
      <w:lvlText w:val=""/>
      <w:lvlJc w:val="left"/>
      <w:pPr>
        <w:ind w:left="5134" w:hanging="360"/>
      </w:pPr>
      <w:rPr>
        <w:rFonts w:hint="default" w:ascii="Symbol" w:hAnsi="Symbol"/>
      </w:rPr>
    </w:lvl>
    <w:lvl w:ilvl="7" w:tplc="100C0003" w:tentative="1">
      <w:start w:val="1"/>
      <w:numFmt w:val="bullet"/>
      <w:lvlText w:val="o"/>
      <w:lvlJc w:val="left"/>
      <w:pPr>
        <w:ind w:left="5854" w:hanging="360"/>
      </w:pPr>
      <w:rPr>
        <w:rFonts w:hint="default" w:ascii="Courier New" w:hAnsi="Courier New" w:cs="Courier New"/>
      </w:rPr>
    </w:lvl>
    <w:lvl w:ilvl="8" w:tplc="100C0005" w:tentative="1">
      <w:start w:val="1"/>
      <w:numFmt w:val="bullet"/>
      <w:lvlText w:val=""/>
      <w:lvlJc w:val="left"/>
      <w:pPr>
        <w:ind w:left="6574" w:hanging="360"/>
      </w:pPr>
      <w:rPr>
        <w:rFonts w:hint="default" w:ascii="Wingdings" w:hAnsi="Wingdings"/>
      </w:rPr>
    </w:lvl>
  </w:abstractNum>
  <w:abstractNum w:abstractNumId="17" w15:restartNumberingAfterBreak="0">
    <w:nsid w:val="13386E8A"/>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hint="default" w:ascii="Symbol" w:hAnsi="Symbol"/>
      </w:rPr>
    </w:lvl>
    <w:lvl w:ilvl="1" w:tplc="100C000B">
      <w:start w:val="1"/>
      <w:numFmt w:val="bullet"/>
      <w:lvlText w:val=""/>
      <w:lvlJc w:val="left"/>
      <w:pPr>
        <w:ind w:left="1361" w:hanging="454"/>
      </w:pPr>
      <w:rPr>
        <w:rFonts w:hint="default" w:ascii="Wingdings" w:hAnsi="Wingdings"/>
      </w:rPr>
    </w:lvl>
    <w:lvl w:ilvl="2" w:tplc="100C0005" w:tentative="1">
      <w:start w:val="1"/>
      <w:numFmt w:val="bullet"/>
      <w:lvlText w:val=""/>
      <w:lvlJc w:val="left"/>
      <w:pPr>
        <w:ind w:left="2614" w:hanging="360"/>
      </w:pPr>
      <w:rPr>
        <w:rFonts w:hint="default" w:ascii="Wingdings" w:hAnsi="Wingdings"/>
      </w:rPr>
    </w:lvl>
    <w:lvl w:ilvl="3" w:tplc="100C0001" w:tentative="1">
      <w:start w:val="1"/>
      <w:numFmt w:val="bullet"/>
      <w:lvlText w:val=""/>
      <w:lvlJc w:val="left"/>
      <w:pPr>
        <w:ind w:left="3334" w:hanging="360"/>
      </w:pPr>
      <w:rPr>
        <w:rFonts w:hint="default" w:ascii="Symbol" w:hAnsi="Symbol"/>
      </w:rPr>
    </w:lvl>
    <w:lvl w:ilvl="4" w:tplc="100C0003" w:tentative="1">
      <w:start w:val="1"/>
      <w:numFmt w:val="bullet"/>
      <w:lvlText w:val="o"/>
      <w:lvlJc w:val="left"/>
      <w:pPr>
        <w:ind w:left="4054" w:hanging="360"/>
      </w:pPr>
      <w:rPr>
        <w:rFonts w:hint="default" w:ascii="Courier New" w:hAnsi="Courier New" w:cs="Courier New"/>
      </w:rPr>
    </w:lvl>
    <w:lvl w:ilvl="5" w:tplc="100C0005" w:tentative="1">
      <w:start w:val="1"/>
      <w:numFmt w:val="bullet"/>
      <w:lvlText w:val=""/>
      <w:lvlJc w:val="left"/>
      <w:pPr>
        <w:ind w:left="4774" w:hanging="360"/>
      </w:pPr>
      <w:rPr>
        <w:rFonts w:hint="default" w:ascii="Wingdings" w:hAnsi="Wingdings"/>
      </w:rPr>
    </w:lvl>
    <w:lvl w:ilvl="6" w:tplc="100C0001" w:tentative="1">
      <w:start w:val="1"/>
      <w:numFmt w:val="bullet"/>
      <w:lvlText w:val=""/>
      <w:lvlJc w:val="left"/>
      <w:pPr>
        <w:ind w:left="5494" w:hanging="360"/>
      </w:pPr>
      <w:rPr>
        <w:rFonts w:hint="default" w:ascii="Symbol" w:hAnsi="Symbol"/>
      </w:rPr>
    </w:lvl>
    <w:lvl w:ilvl="7" w:tplc="100C0003" w:tentative="1">
      <w:start w:val="1"/>
      <w:numFmt w:val="bullet"/>
      <w:lvlText w:val="o"/>
      <w:lvlJc w:val="left"/>
      <w:pPr>
        <w:ind w:left="6214" w:hanging="360"/>
      </w:pPr>
      <w:rPr>
        <w:rFonts w:hint="default" w:ascii="Courier New" w:hAnsi="Courier New" w:cs="Courier New"/>
      </w:rPr>
    </w:lvl>
    <w:lvl w:ilvl="8" w:tplc="100C0005" w:tentative="1">
      <w:start w:val="1"/>
      <w:numFmt w:val="bullet"/>
      <w:lvlText w:val=""/>
      <w:lvlJc w:val="left"/>
      <w:pPr>
        <w:ind w:left="6934" w:hanging="360"/>
      </w:pPr>
      <w:rPr>
        <w:rFonts w:hint="default" w:ascii="Wingdings" w:hAnsi="Wingdings"/>
      </w:rPr>
    </w:lvl>
  </w:abstractNum>
  <w:abstractNum w:abstractNumId="20" w15:restartNumberingAfterBreak="0">
    <w:nsid w:val="2A8F67FD"/>
    <w:multiLevelType w:val="multilevel"/>
    <w:tmpl w:val="08EA5668"/>
    <w:lvl w:ilvl="0">
      <w:start w:val="1"/>
      <w:numFmt w:val="decimal"/>
      <w:pStyle w:val="Titre1"/>
      <w:lvlText w:val="%1"/>
      <w:lvlJc w:val="left"/>
      <w:pPr>
        <w:tabs>
          <w:tab w:val="num" w:pos="567"/>
        </w:tabs>
        <w:ind w:left="567" w:hanging="567"/>
      </w:pPr>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506853"/>
    <w:multiLevelType w:val="multilevel"/>
    <w:tmpl w:val="2F6EF210"/>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3" w15:restartNumberingAfterBreak="0">
    <w:nsid w:val="3BD16F36"/>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4" w15:restartNumberingAfterBreak="0">
    <w:nsid w:val="3C361DED"/>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5" w15:restartNumberingAfterBreak="0">
    <w:nsid w:val="3EF922F0"/>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6" w15:restartNumberingAfterBreak="0">
    <w:nsid w:val="486164F4"/>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7"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8933B2A"/>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1" w15:restartNumberingAfterBreak="0">
    <w:nsid w:val="5C877673"/>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2" w15:restartNumberingAfterBreak="0">
    <w:nsid w:val="5CBC53EC"/>
    <w:multiLevelType w:val="multilevel"/>
    <w:tmpl w:val="2F6EF210"/>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3"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3F0961"/>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6"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70C03573"/>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8" w15:restartNumberingAfterBreak="0">
    <w:nsid w:val="79CD09A9"/>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9" w15:restartNumberingAfterBreak="0">
    <w:nsid w:val="7E7F1C51"/>
    <w:multiLevelType w:val="multilevel"/>
    <w:tmpl w:val="100C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num w:numId="115">
    <w:abstractNumId w:val="107"/>
  </w:num>
  <w:num w:numId="114">
    <w:abstractNumId w:val="106"/>
  </w:num>
  <w:num w:numId="113">
    <w:abstractNumId w:val="105"/>
  </w:num>
  <w:num w:numId="112">
    <w:abstractNumId w:val="104"/>
  </w:num>
  <w:num w:numId="111">
    <w:abstractNumId w:val="103"/>
  </w:num>
  <w:num w:numId="110">
    <w:abstractNumId w:val="102"/>
  </w:num>
  <w:num w:numId="109">
    <w:abstractNumId w:val="101"/>
  </w:num>
  <w:num w:numId="108">
    <w:abstractNumId w:val="100"/>
  </w:num>
  <w:num w:numId="107">
    <w:abstractNumId w:val="99"/>
  </w:num>
  <w:num w:numId="106">
    <w:abstractNumId w:val="98"/>
  </w:num>
  <w:num w:numId="105">
    <w:abstractNumId w:val="97"/>
  </w:num>
  <w:num w:numId="104">
    <w:abstractNumId w:val="96"/>
  </w:num>
  <w:num w:numId="103">
    <w:abstractNumId w:val="95"/>
  </w:num>
  <w:num w:numId="102">
    <w:abstractNumId w:val="94"/>
  </w:num>
  <w:num w:numId="101">
    <w:abstractNumId w:val="93"/>
  </w:num>
  <w:num w:numId="100">
    <w:abstractNumId w:val="92"/>
  </w:num>
  <w:num w:numId="99">
    <w:abstractNumId w:val="91"/>
  </w:num>
  <w:num w:numId="98">
    <w:abstractNumId w:val="90"/>
  </w:num>
  <w:num w:numId="97">
    <w:abstractNumId w:val="89"/>
  </w:num>
  <w:num w:numId="96">
    <w:abstractNumId w:val="88"/>
  </w:num>
  <w:num w:numId="95">
    <w:abstractNumId w:val="87"/>
  </w:num>
  <w:num w:numId="94">
    <w:abstractNumId w:val="86"/>
  </w:num>
  <w:num w:numId="93">
    <w:abstractNumId w:val="85"/>
  </w:num>
  <w:num w:numId="92">
    <w:abstractNumId w:val="84"/>
  </w:num>
  <w:num w:numId="91">
    <w:abstractNumId w:val="83"/>
  </w:num>
  <w:num w:numId="90">
    <w:abstractNumId w:val="82"/>
  </w:num>
  <w:num w:numId="89">
    <w:abstractNumId w:val="81"/>
  </w:num>
  <w:num w:numId="88">
    <w:abstractNumId w:val="80"/>
  </w:num>
  <w:num w:numId="87">
    <w:abstractNumId w:val="79"/>
  </w:num>
  <w:num w:numId="86">
    <w:abstractNumId w:val="78"/>
  </w:num>
  <w:num w:numId="85">
    <w:abstractNumId w:val="77"/>
  </w:num>
  <w:num w:numId="84">
    <w:abstractNumId w:val="76"/>
  </w:num>
  <w:num w:numId="83">
    <w:abstractNumId w:val="75"/>
  </w:num>
  <w:num w:numId="82">
    <w:abstractNumId w:val="74"/>
  </w:num>
  <w:num w:numId="81">
    <w:abstractNumId w:val="73"/>
  </w:num>
  <w:num w:numId="80">
    <w:abstractNumId w:val="72"/>
  </w:num>
  <w:num w:numId="79">
    <w:abstractNumId w:val="71"/>
  </w:num>
  <w:num w:numId="78">
    <w:abstractNumId w:val="70"/>
  </w:num>
  <w:num w:numId="77">
    <w:abstractNumId w:val="69"/>
  </w:num>
  <w:num w:numId="76">
    <w:abstractNumId w:val="68"/>
  </w:num>
  <w:num w:numId="75">
    <w:abstractNumId w:val="67"/>
  </w:num>
  <w:num w:numId="74">
    <w:abstractNumId w:val="66"/>
  </w:num>
  <w:num w:numId="73">
    <w:abstractNumId w:val="65"/>
  </w:num>
  <w:num w:numId="72">
    <w:abstractNumId w:val="64"/>
  </w:num>
  <w:num w:numId="71">
    <w:abstractNumId w:val="63"/>
  </w:num>
  <w:num w:numId="70">
    <w:abstractNumId w:val="62"/>
  </w:num>
  <w:num w:numId="69">
    <w:abstractNumId w:val="61"/>
  </w:num>
  <w:num w:numId="68">
    <w:abstractNumId w:val="60"/>
  </w:num>
  <w:num w:numId="67">
    <w:abstractNumId w:val="59"/>
  </w:num>
  <w:num w:numId="66">
    <w:abstractNumId w:val="58"/>
  </w:num>
  <w:num w:numId="65">
    <w:abstractNumId w:val="57"/>
  </w:num>
  <w:num w:numId="64">
    <w:abstractNumId w:val="56"/>
  </w:num>
  <w:num w:numId="63">
    <w:abstractNumId w:val="55"/>
  </w:num>
  <w:num w:numId="62">
    <w:abstractNumId w:val="54"/>
  </w:num>
  <w:num w:numId="61">
    <w:abstractNumId w:val="53"/>
  </w:num>
  <w:num w:numId="60">
    <w:abstractNumId w:val="52"/>
  </w:num>
  <w:num w:numId="59">
    <w:abstractNumId w:val="51"/>
  </w:num>
  <w:num w:numId="58">
    <w:abstractNumId w:val="50"/>
  </w:num>
  <w:num w:numId="57">
    <w:abstractNumId w:val="49"/>
  </w:num>
  <w:num w:numId="56">
    <w:abstractNumId w:val="48"/>
  </w:num>
  <w:num w:numId="55">
    <w:abstractNumId w:val="47"/>
  </w:num>
  <w:num w:numId="54">
    <w:abstractNumId w:val="46"/>
  </w:num>
  <w:num w:numId="53">
    <w:abstractNumId w:val="45"/>
  </w:num>
  <w:num w:numId="52">
    <w:abstractNumId w:val="44"/>
  </w:num>
  <w:num w:numId="51">
    <w:abstractNumId w:val="43"/>
  </w:num>
  <w:num w:numId="50">
    <w:abstractNumId w:val="42"/>
  </w:num>
  <w:num w:numId="49">
    <w:abstractNumId w:val="41"/>
  </w:num>
  <w:num w:numId="48">
    <w:abstractNumId w:val="40"/>
  </w:num>
  <w:num w:numId="1" w16cid:durableId="977300115">
    <w:abstractNumId w:val="11"/>
  </w:num>
  <w:num w:numId="2" w16cid:durableId="1108157168">
    <w:abstractNumId w:val="18"/>
  </w:num>
  <w:num w:numId="3" w16cid:durableId="1577937690">
    <w:abstractNumId w:val="15"/>
  </w:num>
  <w:num w:numId="4" w16cid:durableId="2133862824">
    <w:abstractNumId w:val="34"/>
  </w:num>
  <w:num w:numId="5" w16cid:durableId="1561092589">
    <w:abstractNumId w:val="34"/>
  </w:num>
  <w:num w:numId="6" w16cid:durableId="600647554">
    <w:abstractNumId w:val="15"/>
  </w:num>
  <w:num w:numId="7" w16cid:durableId="811023715">
    <w:abstractNumId w:val="15"/>
  </w:num>
  <w:num w:numId="8" w16cid:durableId="1854293747">
    <w:abstractNumId w:val="15"/>
  </w:num>
  <w:num w:numId="9" w16cid:durableId="1624388328">
    <w:abstractNumId w:val="15"/>
  </w:num>
  <w:num w:numId="10" w16cid:durableId="1135173671">
    <w:abstractNumId w:val="34"/>
  </w:num>
  <w:num w:numId="11" w16cid:durableId="1348679572">
    <w:abstractNumId w:val="15"/>
  </w:num>
  <w:num w:numId="12" w16cid:durableId="1219590752">
    <w:abstractNumId w:val="21"/>
  </w:num>
  <w:num w:numId="13" w16cid:durableId="1171680946">
    <w:abstractNumId w:val="20"/>
  </w:num>
  <w:num w:numId="14" w16cid:durableId="1597442315">
    <w:abstractNumId w:val="19"/>
  </w:num>
  <w:num w:numId="15" w16cid:durableId="884176293">
    <w:abstractNumId w:val="16"/>
  </w:num>
  <w:num w:numId="16" w16cid:durableId="1780755941">
    <w:abstractNumId w:val="31"/>
  </w:num>
  <w:num w:numId="17" w16cid:durableId="70736510">
    <w:abstractNumId w:val="26"/>
  </w:num>
  <w:num w:numId="18" w16cid:durableId="248581669">
    <w:abstractNumId w:val="39"/>
  </w:num>
  <w:num w:numId="19" w16cid:durableId="426341704">
    <w:abstractNumId w:val="37"/>
  </w:num>
  <w:num w:numId="20" w16cid:durableId="730422659">
    <w:abstractNumId w:val="10"/>
  </w:num>
  <w:num w:numId="21" w16cid:durableId="856425796">
    <w:abstractNumId w:val="35"/>
  </w:num>
  <w:num w:numId="22" w16cid:durableId="1582327088">
    <w:abstractNumId w:val="25"/>
  </w:num>
  <w:num w:numId="23" w16cid:durableId="409541898">
    <w:abstractNumId w:val="23"/>
  </w:num>
  <w:num w:numId="24" w16cid:durableId="582684465">
    <w:abstractNumId w:val="13"/>
  </w:num>
  <w:num w:numId="25" w16cid:durableId="953638512">
    <w:abstractNumId w:val="17"/>
  </w:num>
  <w:num w:numId="26" w16cid:durableId="1113599164">
    <w:abstractNumId w:val="12"/>
  </w:num>
  <w:num w:numId="27" w16cid:durableId="560360834">
    <w:abstractNumId w:val="30"/>
  </w:num>
  <w:num w:numId="28" w16cid:durableId="1246115089">
    <w:abstractNumId w:val="33"/>
  </w:num>
  <w:num w:numId="29" w16cid:durableId="119959075">
    <w:abstractNumId w:val="28"/>
  </w:num>
  <w:num w:numId="30" w16cid:durableId="1208299089">
    <w:abstractNumId w:val="29"/>
  </w:num>
  <w:num w:numId="31" w16cid:durableId="2108577330">
    <w:abstractNumId w:val="36"/>
  </w:num>
  <w:num w:numId="32" w16cid:durableId="1335493504">
    <w:abstractNumId w:val="8"/>
  </w:num>
  <w:num w:numId="33" w16cid:durableId="1059860031">
    <w:abstractNumId w:val="3"/>
  </w:num>
  <w:num w:numId="34" w16cid:durableId="25524200">
    <w:abstractNumId w:val="2"/>
  </w:num>
  <w:num w:numId="35" w16cid:durableId="1330518764">
    <w:abstractNumId w:val="1"/>
  </w:num>
  <w:num w:numId="36" w16cid:durableId="1275668457">
    <w:abstractNumId w:val="0"/>
  </w:num>
  <w:num w:numId="37" w16cid:durableId="1340624771">
    <w:abstractNumId w:val="9"/>
  </w:num>
  <w:num w:numId="38" w16cid:durableId="1821455691">
    <w:abstractNumId w:val="7"/>
  </w:num>
  <w:num w:numId="39" w16cid:durableId="1205944365">
    <w:abstractNumId w:val="6"/>
  </w:num>
  <w:num w:numId="40" w16cid:durableId="2128308239">
    <w:abstractNumId w:val="5"/>
  </w:num>
  <w:num w:numId="41" w16cid:durableId="1437288561">
    <w:abstractNumId w:val="4"/>
  </w:num>
  <w:num w:numId="42" w16cid:durableId="739593063">
    <w:abstractNumId w:val="27"/>
  </w:num>
  <w:num w:numId="43" w16cid:durableId="1924139754">
    <w:abstractNumId w:val="24"/>
  </w:num>
  <w:num w:numId="44" w16cid:durableId="1587766216">
    <w:abstractNumId w:val="38"/>
  </w:num>
  <w:num w:numId="45" w16cid:durableId="1403527113">
    <w:abstractNumId w:val="14"/>
  </w:num>
  <w:num w:numId="46" w16cid:durableId="1218973130">
    <w:abstractNumId w:val="22"/>
  </w:num>
  <w:num w:numId="47" w16cid:durableId="1556428303">
    <w:abstractNumId w:val="32"/>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trackRevisions w:val="false"/>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C4"/>
    <w:rsid w:val="00000197"/>
    <w:rsid w:val="00010B9A"/>
    <w:rsid w:val="0001209F"/>
    <w:rsid w:val="00021D00"/>
    <w:rsid w:val="000316F0"/>
    <w:rsid w:val="00044099"/>
    <w:rsid w:val="00045A82"/>
    <w:rsid w:val="00055DB3"/>
    <w:rsid w:val="00063F97"/>
    <w:rsid w:val="00065971"/>
    <w:rsid w:val="00067419"/>
    <w:rsid w:val="00086114"/>
    <w:rsid w:val="000A1B63"/>
    <w:rsid w:val="000A7B4A"/>
    <w:rsid w:val="000B6BE0"/>
    <w:rsid w:val="000E7483"/>
    <w:rsid w:val="000F22B9"/>
    <w:rsid w:val="000F381C"/>
    <w:rsid w:val="0010591C"/>
    <w:rsid w:val="00111811"/>
    <w:rsid w:val="00114120"/>
    <w:rsid w:val="0015167D"/>
    <w:rsid w:val="00152A26"/>
    <w:rsid w:val="001764CE"/>
    <w:rsid w:val="00183417"/>
    <w:rsid w:val="00184720"/>
    <w:rsid w:val="001C454D"/>
    <w:rsid w:val="001D4577"/>
    <w:rsid w:val="001D72BA"/>
    <w:rsid w:val="001F2420"/>
    <w:rsid w:val="001F6EEB"/>
    <w:rsid w:val="002770F3"/>
    <w:rsid w:val="002951BD"/>
    <w:rsid w:val="00297E2A"/>
    <w:rsid w:val="002B6893"/>
    <w:rsid w:val="002C6634"/>
    <w:rsid w:val="002D7D46"/>
    <w:rsid w:val="002F038B"/>
    <w:rsid w:val="00310160"/>
    <w:rsid w:val="0031563E"/>
    <w:rsid w:val="0034172E"/>
    <w:rsid w:val="0037071E"/>
    <w:rsid w:val="003E018B"/>
    <w:rsid w:val="003E32B9"/>
    <w:rsid w:val="003F1870"/>
    <w:rsid w:val="00407333"/>
    <w:rsid w:val="0040782E"/>
    <w:rsid w:val="004202D8"/>
    <w:rsid w:val="004206A2"/>
    <w:rsid w:val="0043666E"/>
    <w:rsid w:val="00436B90"/>
    <w:rsid w:val="00454074"/>
    <w:rsid w:val="004C6BBA"/>
    <w:rsid w:val="004D08EE"/>
    <w:rsid w:val="004D5266"/>
    <w:rsid w:val="00505421"/>
    <w:rsid w:val="0052224B"/>
    <w:rsid w:val="005328B0"/>
    <w:rsid w:val="0054054F"/>
    <w:rsid w:val="00542CE3"/>
    <w:rsid w:val="00545179"/>
    <w:rsid w:val="00552D07"/>
    <w:rsid w:val="0055647F"/>
    <w:rsid w:val="00571E4B"/>
    <w:rsid w:val="00574085"/>
    <w:rsid w:val="005926D0"/>
    <w:rsid w:val="005B27EF"/>
    <w:rsid w:val="005E6192"/>
    <w:rsid w:val="005E6B56"/>
    <w:rsid w:val="00615583"/>
    <w:rsid w:val="00645760"/>
    <w:rsid w:val="00656974"/>
    <w:rsid w:val="006902A9"/>
    <w:rsid w:val="006966D0"/>
    <w:rsid w:val="006E132F"/>
    <w:rsid w:val="006E2CE8"/>
    <w:rsid w:val="006E4DA8"/>
    <w:rsid w:val="007010E6"/>
    <w:rsid w:val="007118D3"/>
    <w:rsid w:val="007211A1"/>
    <w:rsid w:val="00742484"/>
    <w:rsid w:val="00744762"/>
    <w:rsid w:val="0074498A"/>
    <w:rsid w:val="00746577"/>
    <w:rsid w:val="007476C9"/>
    <w:rsid w:val="00753A51"/>
    <w:rsid w:val="007700A7"/>
    <w:rsid w:val="007724F1"/>
    <w:rsid w:val="00772BC0"/>
    <w:rsid w:val="007748A7"/>
    <w:rsid w:val="007D0A71"/>
    <w:rsid w:val="007D2CDF"/>
    <w:rsid w:val="007D546C"/>
    <w:rsid w:val="007E5F3D"/>
    <w:rsid w:val="007F30AE"/>
    <w:rsid w:val="00807F84"/>
    <w:rsid w:val="0081740D"/>
    <w:rsid w:val="00845304"/>
    <w:rsid w:val="008468C8"/>
    <w:rsid w:val="00851A5E"/>
    <w:rsid w:val="00853E81"/>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9022A"/>
    <w:rsid w:val="009B009E"/>
    <w:rsid w:val="009B190E"/>
    <w:rsid w:val="009B6FDC"/>
    <w:rsid w:val="009D1A69"/>
    <w:rsid w:val="009D480B"/>
    <w:rsid w:val="009F75DD"/>
    <w:rsid w:val="00A047D2"/>
    <w:rsid w:val="00A3107E"/>
    <w:rsid w:val="00A65F0B"/>
    <w:rsid w:val="00A706B7"/>
    <w:rsid w:val="00AA4393"/>
    <w:rsid w:val="00AB1CA6"/>
    <w:rsid w:val="00AE282D"/>
    <w:rsid w:val="00AF58E1"/>
    <w:rsid w:val="00B147A7"/>
    <w:rsid w:val="00B20D38"/>
    <w:rsid w:val="00B241D2"/>
    <w:rsid w:val="00B33505"/>
    <w:rsid w:val="00B36E0B"/>
    <w:rsid w:val="00B40A8E"/>
    <w:rsid w:val="00B44A78"/>
    <w:rsid w:val="00B4738A"/>
    <w:rsid w:val="00B612B2"/>
    <w:rsid w:val="00B64C66"/>
    <w:rsid w:val="00B95EC5"/>
    <w:rsid w:val="00B96AA1"/>
    <w:rsid w:val="00BA56D2"/>
    <w:rsid w:val="00BA7DF1"/>
    <w:rsid w:val="00BD773C"/>
    <w:rsid w:val="00BE185C"/>
    <w:rsid w:val="00BF7A15"/>
    <w:rsid w:val="00C20939"/>
    <w:rsid w:val="00C329D7"/>
    <w:rsid w:val="00C33C51"/>
    <w:rsid w:val="00C90570"/>
    <w:rsid w:val="00CB712D"/>
    <w:rsid w:val="00CD1A2D"/>
    <w:rsid w:val="00D14587"/>
    <w:rsid w:val="00D15AE6"/>
    <w:rsid w:val="00D160DD"/>
    <w:rsid w:val="00D174BC"/>
    <w:rsid w:val="00D275C6"/>
    <w:rsid w:val="00D31EC4"/>
    <w:rsid w:val="00D405C9"/>
    <w:rsid w:val="00D64B85"/>
    <w:rsid w:val="00D64F19"/>
    <w:rsid w:val="00D82BEB"/>
    <w:rsid w:val="00DB1DCD"/>
    <w:rsid w:val="00E015B8"/>
    <w:rsid w:val="00E1012A"/>
    <w:rsid w:val="00E12AE5"/>
    <w:rsid w:val="00E416AC"/>
    <w:rsid w:val="00E41BC2"/>
    <w:rsid w:val="00E52B61"/>
    <w:rsid w:val="00E61B66"/>
    <w:rsid w:val="00E658ED"/>
    <w:rsid w:val="00E81328"/>
    <w:rsid w:val="00EC677D"/>
    <w:rsid w:val="00ED6F41"/>
    <w:rsid w:val="00ED6F46"/>
    <w:rsid w:val="00EE16F0"/>
    <w:rsid w:val="00EE431D"/>
    <w:rsid w:val="00EE4EC4"/>
    <w:rsid w:val="00EE55F0"/>
    <w:rsid w:val="00F1003D"/>
    <w:rsid w:val="00F512A6"/>
    <w:rsid w:val="00F664DF"/>
    <w:rsid w:val="00F93513"/>
    <w:rsid w:val="00FB1CD6"/>
    <w:rsid w:val="01452871"/>
    <w:rsid w:val="015F3592"/>
    <w:rsid w:val="01A4583D"/>
    <w:rsid w:val="02072100"/>
    <w:rsid w:val="02A834AD"/>
    <w:rsid w:val="035641E2"/>
    <w:rsid w:val="037BD1E7"/>
    <w:rsid w:val="03A71CA5"/>
    <w:rsid w:val="03DE2DD5"/>
    <w:rsid w:val="03EFA469"/>
    <w:rsid w:val="059E7C0D"/>
    <w:rsid w:val="05D55CE8"/>
    <w:rsid w:val="05D58AAA"/>
    <w:rsid w:val="064EEB8E"/>
    <w:rsid w:val="06F3F54F"/>
    <w:rsid w:val="075F513C"/>
    <w:rsid w:val="07D37A12"/>
    <w:rsid w:val="07DB6648"/>
    <w:rsid w:val="09CC4276"/>
    <w:rsid w:val="0A6F99CE"/>
    <w:rsid w:val="0A7BCB46"/>
    <w:rsid w:val="0D8B3C25"/>
    <w:rsid w:val="0E69AF30"/>
    <w:rsid w:val="0EF7C5DA"/>
    <w:rsid w:val="0F25D2D5"/>
    <w:rsid w:val="0F334B07"/>
    <w:rsid w:val="10ED416E"/>
    <w:rsid w:val="114E841D"/>
    <w:rsid w:val="11708664"/>
    <w:rsid w:val="11E13EA0"/>
    <w:rsid w:val="11EBEAB9"/>
    <w:rsid w:val="12101E15"/>
    <w:rsid w:val="12F96CD9"/>
    <w:rsid w:val="13099FB9"/>
    <w:rsid w:val="1368EC3C"/>
    <w:rsid w:val="13ADB9C7"/>
    <w:rsid w:val="13C221B9"/>
    <w:rsid w:val="1435839F"/>
    <w:rsid w:val="1460A7B4"/>
    <w:rsid w:val="15131ABB"/>
    <w:rsid w:val="15E4789E"/>
    <w:rsid w:val="16C1D0F9"/>
    <w:rsid w:val="173D9342"/>
    <w:rsid w:val="18EE99A7"/>
    <w:rsid w:val="190DAB3B"/>
    <w:rsid w:val="1A4B6B51"/>
    <w:rsid w:val="1A69A4E0"/>
    <w:rsid w:val="1ABF1A2A"/>
    <w:rsid w:val="1AE1CC6A"/>
    <w:rsid w:val="1BD39648"/>
    <w:rsid w:val="1C403C5E"/>
    <w:rsid w:val="1C6330A9"/>
    <w:rsid w:val="1CAC5646"/>
    <w:rsid w:val="1DC48288"/>
    <w:rsid w:val="1DF1C9C8"/>
    <w:rsid w:val="1E1A002A"/>
    <w:rsid w:val="1E30E3FF"/>
    <w:rsid w:val="1E99A279"/>
    <w:rsid w:val="1EEFD0D8"/>
    <w:rsid w:val="1EF06F6F"/>
    <w:rsid w:val="1F2487B2"/>
    <w:rsid w:val="1F71376A"/>
    <w:rsid w:val="1FFCDC7B"/>
    <w:rsid w:val="206AE992"/>
    <w:rsid w:val="20D1EC3D"/>
    <w:rsid w:val="20F83868"/>
    <w:rsid w:val="21323A67"/>
    <w:rsid w:val="2136A700"/>
    <w:rsid w:val="217C01F2"/>
    <w:rsid w:val="2244279E"/>
    <w:rsid w:val="2245E842"/>
    <w:rsid w:val="229A3D06"/>
    <w:rsid w:val="24142DDD"/>
    <w:rsid w:val="24343AA2"/>
    <w:rsid w:val="24908559"/>
    <w:rsid w:val="24C75FE6"/>
    <w:rsid w:val="252806E3"/>
    <w:rsid w:val="253708F3"/>
    <w:rsid w:val="254C76F5"/>
    <w:rsid w:val="255F5E93"/>
    <w:rsid w:val="258A36F6"/>
    <w:rsid w:val="25D74D51"/>
    <w:rsid w:val="25E06580"/>
    <w:rsid w:val="2715A2B0"/>
    <w:rsid w:val="276EB392"/>
    <w:rsid w:val="27A06072"/>
    <w:rsid w:val="27BF97AD"/>
    <w:rsid w:val="28B07E3D"/>
    <w:rsid w:val="28B53970"/>
    <w:rsid w:val="29349E7B"/>
    <w:rsid w:val="2948EE6A"/>
    <w:rsid w:val="29C0AAF5"/>
    <w:rsid w:val="29C31C5D"/>
    <w:rsid w:val="2AE9D00B"/>
    <w:rsid w:val="2BCE9146"/>
    <w:rsid w:val="2C050EED"/>
    <w:rsid w:val="2C53CBAC"/>
    <w:rsid w:val="2DE56C8D"/>
    <w:rsid w:val="2E6C7BEA"/>
    <w:rsid w:val="2E7D3373"/>
    <w:rsid w:val="2F2BD541"/>
    <w:rsid w:val="2F857541"/>
    <w:rsid w:val="2FAE6500"/>
    <w:rsid w:val="2FE3D689"/>
    <w:rsid w:val="3084893A"/>
    <w:rsid w:val="30AF2C60"/>
    <w:rsid w:val="30B03972"/>
    <w:rsid w:val="30CB20F0"/>
    <w:rsid w:val="31977DF4"/>
    <w:rsid w:val="3347693E"/>
    <w:rsid w:val="334B6C33"/>
    <w:rsid w:val="33A80695"/>
    <w:rsid w:val="348F42CB"/>
    <w:rsid w:val="34C8247D"/>
    <w:rsid w:val="35716F5A"/>
    <w:rsid w:val="35C7D172"/>
    <w:rsid w:val="35FA2D2A"/>
    <w:rsid w:val="3699A9CD"/>
    <w:rsid w:val="36DFC43C"/>
    <w:rsid w:val="36E9AD9D"/>
    <w:rsid w:val="36F7B38C"/>
    <w:rsid w:val="37641C5E"/>
    <w:rsid w:val="37BBDEFC"/>
    <w:rsid w:val="37BFB1EB"/>
    <w:rsid w:val="38911D48"/>
    <w:rsid w:val="38F617A3"/>
    <w:rsid w:val="3A2B898D"/>
    <w:rsid w:val="3B316575"/>
    <w:rsid w:val="3B356A28"/>
    <w:rsid w:val="3C0080A0"/>
    <w:rsid w:val="3C33DBB8"/>
    <w:rsid w:val="3CE8BFA5"/>
    <w:rsid w:val="3D3ABE76"/>
    <w:rsid w:val="3ECBFAC8"/>
    <w:rsid w:val="3F92FCD3"/>
    <w:rsid w:val="3FE2DEC5"/>
    <w:rsid w:val="3FEF8E94"/>
    <w:rsid w:val="3FF33F09"/>
    <w:rsid w:val="40BF9687"/>
    <w:rsid w:val="4163F518"/>
    <w:rsid w:val="423FF395"/>
    <w:rsid w:val="43449FCC"/>
    <w:rsid w:val="43AEDFE0"/>
    <w:rsid w:val="447204F6"/>
    <w:rsid w:val="447ACBF5"/>
    <w:rsid w:val="44BB9FB8"/>
    <w:rsid w:val="45AA37F1"/>
    <w:rsid w:val="45CEC9F4"/>
    <w:rsid w:val="460EDDEE"/>
    <w:rsid w:val="466CE85C"/>
    <w:rsid w:val="468B98CD"/>
    <w:rsid w:val="46FB467C"/>
    <w:rsid w:val="4781CE15"/>
    <w:rsid w:val="47E2E3AF"/>
    <w:rsid w:val="482D4F9B"/>
    <w:rsid w:val="485382F2"/>
    <w:rsid w:val="488263FC"/>
    <w:rsid w:val="488F6EB6"/>
    <w:rsid w:val="48993FEE"/>
    <w:rsid w:val="49AF1D50"/>
    <w:rsid w:val="49B277DD"/>
    <w:rsid w:val="4BEA7384"/>
    <w:rsid w:val="4CA2E422"/>
    <w:rsid w:val="4D7F0470"/>
    <w:rsid w:val="4EC53193"/>
    <w:rsid w:val="4F44807E"/>
    <w:rsid w:val="4FE79FF0"/>
    <w:rsid w:val="50772F12"/>
    <w:rsid w:val="50C7E31E"/>
    <w:rsid w:val="5133F0CD"/>
    <w:rsid w:val="5147369B"/>
    <w:rsid w:val="522CA0FD"/>
    <w:rsid w:val="5233ECD8"/>
    <w:rsid w:val="5245EBFF"/>
    <w:rsid w:val="52ABEA10"/>
    <w:rsid w:val="539FA791"/>
    <w:rsid w:val="53B1A2E0"/>
    <w:rsid w:val="53E710DA"/>
    <w:rsid w:val="545217B9"/>
    <w:rsid w:val="553D420C"/>
    <w:rsid w:val="5562FF23"/>
    <w:rsid w:val="55BBB3D1"/>
    <w:rsid w:val="572FA57D"/>
    <w:rsid w:val="576C7ED7"/>
    <w:rsid w:val="579B6BA4"/>
    <w:rsid w:val="592A05F4"/>
    <w:rsid w:val="59E220EF"/>
    <w:rsid w:val="5B266EFB"/>
    <w:rsid w:val="5BA06CB0"/>
    <w:rsid w:val="5BD9654D"/>
    <w:rsid w:val="5D6218B0"/>
    <w:rsid w:val="5D715E02"/>
    <w:rsid w:val="5E1098AF"/>
    <w:rsid w:val="5EB0E7C5"/>
    <w:rsid w:val="60895668"/>
    <w:rsid w:val="612BEA5D"/>
    <w:rsid w:val="619245A4"/>
    <w:rsid w:val="62BC082D"/>
    <w:rsid w:val="63FC3F75"/>
    <w:rsid w:val="64446BC9"/>
    <w:rsid w:val="644E601C"/>
    <w:rsid w:val="648BC2F6"/>
    <w:rsid w:val="64961680"/>
    <w:rsid w:val="65924AC6"/>
    <w:rsid w:val="665FF726"/>
    <w:rsid w:val="66AA787B"/>
    <w:rsid w:val="66E13E52"/>
    <w:rsid w:val="68073C78"/>
    <w:rsid w:val="681A6AEA"/>
    <w:rsid w:val="68BFCE7B"/>
    <w:rsid w:val="690C657E"/>
    <w:rsid w:val="6975F82A"/>
    <w:rsid w:val="6993AC1B"/>
    <w:rsid w:val="6A0CC786"/>
    <w:rsid w:val="6A5E6E70"/>
    <w:rsid w:val="6A5FC699"/>
    <w:rsid w:val="6AB06531"/>
    <w:rsid w:val="6B461763"/>
    <w:rsid w:val="6C139BD4"/>
    <w:rsid w:val="6C26E3FA"/>
    <w:rsid w:val="6CC2F9F1"/>
    <w:rsid w:val="6CF2BA54"/>
    <w:rsid w:val="6CF4E828"/>
    <w:rsid w:val="6D2B2E5B"/>
    <w:rsid w:val="6D75F5C9"/>
    <w:rsid w:val="6D89591E"/>
    <w:rsid w:val="6E0BF85A"/>
    <w:rsid w:val="6E8C5D02"/>
    <w:rsid w:val="6EBAB0AF"/>
    <w:rsid w:val="6FE9CDEB"/>
    <w:rsid w:val="708E27F4"/>
    <w:rsid w:val="7169DD2F"/>
    <w:rsid w:val="71AD4F65"/>
    <w:rsid w:val="71E27E62"/>
    <w:rsid w:val="72CA3244"/>
    <w:rsid w:val="734F65C4"/>
    <w:rsid w:val="74B35DED"/>
    <w:rsid w:val="752CCF8F"/>
    <w:rsid w:val="7556922D"/>
    <w:rsid w:val="75C30013"/>
    <w:rsid w:val="76176139"/>
    <w:rsid w:val="7656A75F"/>
    <w:rsid w:val="76943C51"/>
    <w:rsid w:val="771727A9"/>
    <w:rsid w:val="774CBC52"/>
    <w:rsid w:val="7777FA3D"/>
    <w:rsid w:val="78A9A6F2"/>
    <w:rsid w:val="7AA5AB6A"/>
    <w:rsid w:val="7AFDE3CE"/>
    <w:rsid w:val="7B7BF208"/>
    <w:rsid w:val="7BB38E6C"/>
    <w:rsid w:val="7BD338EA"/>
    <w:rsid w:val="7BDB1949"/>
    <w:rsid w:val="7BFFFD80"/>
    <w:rsid w:val="7CAC7F9D"/>
    <w:rsid w:val="7D8EE1A6"/>
    <w:rsid w:val="7DD37DC8"/>
    <w:rsid w:val="7ED9185D"/>
    <w:rsid w:val="7F4BEAEA"/>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C56A0"/>
  <w15:docId w15:val="{745F3F5A-EE6F-43E8-8300-1340C1D818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eastAsia="Times New Roman" w:cs="Times New Roman" w:asciiTheme="minorHAnsi" w:hAnsiTheme="minorHAnsi"/>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15583"/>
  </w:style>
  <w:style w:type="paragraph" w:styleId="Titre1">
    <w:name w:val="heading 1"/>
    <w:basedOn w:val="Normal"/>
    <w:next w:val="Corpsdetexte"/>
    <w:autoRedefine/>
    <w:qFormat/>
    <w:rsid w:val="00AA4393"/>
    <w:pPr>
      <w:keepNext/>
      <w:keepLines/>
      <w:numPr>
        <w:numId w:val="13"/>
      </w:numPr>
      <w:spacing w:before="180" w:after="60"/>
      <w:outlineLvl w:val="0"/>
    </w:pPr>
    <w:rPr>
      <w:rFonts w:cs="Arial" w:asciiTheme="majorHAnsi" w:hAnsiTheme="majorHAnsi"/>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cs="Arial" w:asciiTheme="majorHAnsi" w:hAnsiTheme="majorHAnsi"/>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cs="Arial" w:asciiTheme="majorHAnsi" w:hAnsiTheme="majorHAnsi"/>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cs="Arial" w:asciiTheme="majorHAnsi" w:hAnsiTheme="majorHAnsi"/>
      <w:sz w:val="22"/>
      <w:szCs w:val="22"/>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umrodepage">
    <w:name w:val="page number"/>
    <w:basedOn w:val="Policepardfaut"/>
    <w:semiHidden/>
    <w:rsid w:val="005E6192"/>
  </w:style>
  <w:style w:type="paragraph" w:styleId="Titrecentr" w:customStyle="1">
    <w:name w:val="Titre centré"/>
    <w:basedOn w:val="Normal"/>
    <w:rsid w:val="00AA4393"/>
    <w:pPr>
      <w:spacing w:before="240" w:after="360"/>
      <w:jc w:val="center"/>
    </w:pPr>
    <w:rPr>
      <w:rFonts w:asciiTheme="majorHAnsi" w:hAnsiTheme="majorHAnsi"/>
      <w:b/>
      <w:sz w:val="64"/>
    </w:rPr>
  </w:style>
  <w:style w:type="paragraph" w:styleId="Puce" w:customStyle="1">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styleId="Retraitnormal1" w:customStyle="1">
    <w:name w:val="Retrait normal1"/>
    <w:basedOn w:val="Normal"/>
    <w:rsid w:val="00310160"/>
    <w:pPr>
      <w:numPr>
        <w:numId w:val="3"/>
      </w:numPr>
    </w:pPr>
  </w:style>
  <w:style w:type="paragraph" w:styleId="Gras" w:customStyle="1">
    <w:name w:val="Gras"/>
    <w:basedOn w:val="Normal"/>
    <w:rsid w:val="009B6FDC"/>
    <w:pPr>
      <w:spacing w:line="360" w:lineRule="auto"/>
    </w:pPr>
    <w:rPr>
      <w:b/>
    </w:rPr>
  </w:style>
  <w:style w:type="paragraph" w:styleId="Italique" w:customStyle="1">
    <w:name w:val="Italique"/>
    <w:basedOn w:val="Normal"/>
    <w:rsid w:val="009B6FDC"/>
    <w:pPr>
      <w:spacing w:line="360" w:lineRule="auto"/>
    </w:pPr>
    <w:rPr>
      <w:i/>
    </w:rPr>
  </w:style>
  <w:style w:type="paragraph" w:styleId="Soulign" w:customStyle="1">
    <w:name w:val="Souligné"/>
    <w:basedOn w:val="Normal"/>
    <w:rsid w:val="009B6FDC"/>
    <w:pPr>
      <w:spacing w:line="360" w:lineRule="auto"/>
    </w:pPr>
    <w:rPr>
      <w:u w:val="single"/>
    </w:rPr>
  </w:style>
  <w:style w:type="paragraph" w:styleId="ETML" w:customStyle="1">
    <w:name w:val="ETML"/>
    <w:basedOn w:val="Normal"/>
    <w:rsid w:val="00C90570"/>
    <w:rPr>
      <w:rFonts w:ascii="ETML L" w:hAnsi="ETML L"/>
      <w:sz w:val="28"/>
    </w:rPr>
  </w:style>
  <w:style w:type="paragraph" w:styleId="-Pieddepage" w:customStyle="1">
    <w:name w:val="-Pied de page"/>
    <w:basedOn w:val="Normal"/>
    <w:semiHidden/>
    <w:rsid w:val="00742484"/>
    <w:rPr>
      <w:sz w:val="16"/>
    </w:rPr>
  </w:style>
  <w:style w:type="paragraph" w:styleId="TM1" w:customStyle="1">
    <w:name w:val="TM1"/>
    <w:basedOn w:val="Normal"/>
    <w:link w:val="TM1Car"/>
    <w:semiHidden/>
    <w:rsid w:val="007F30AE"/>
    <w:rPr>
      <w:b/>
      <w:bCs/>
      <w:sz w:val="28"/>
    </w:rPr>
  </w:style>
  <w:style w:type="paragraph" w:styleId="TM10">
    <w:name w:val="toc 1"/>
    <w:basedOn w:val="Normal"/>
    <w:next w:val="Normal"/>
    <w:autoRedefine/>
    <w:uiPriority w:val="39"/>
    <w:semiHidden/>
    <w:rsid w:val="00656974"/>
    <w:pPr>
      <w:spacing w:before="120" w:after="120"/>
    </w:pPr>
    <w:rPr>
      <w:b/>
      <w:bCs/>
      <w:caps/>
    </w:rPr>
  </w:style>
  <w:style w:type="paragraph" w:styleId="TM2">
    <w:name w:val="toc 2"/>
    <w:basedOn w:val="Normal"/>
    <w:next w:val="Normal"/>
    <w:autoRedefine/>
    <w:uiPriority w:val="39"/>
    <w:semiHidden/>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styleId="TM1Car" w:customStyle="1">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styleId="TextedebullesCar" w:customStyle="1">
    <w:name w:val="Texte de bulles Car"/>
    <w:basedOn w:val="Policepardfaut"/>
    <w:link w:val="Textedebulles"/>
    <w:rsid w:val="00B64C66"/>
    <w:rPr>
      <w:rFonts w:ascii="Tahoma" w:hAnsi="Tahoma" w:cs="Tahoma"/>
      <w:sz w:val="16"/>
      <w:szCs w:val="16"/>
      <w:lang w:val="fr-FR" w:eastAsia="fr-FR"/>
    </w:rPr>
  </w:style>
  <w:style w:type="paragraph" w:styleId="paragraphe1" w:customStyle="1">
    <w:name w:val="paragraphe1"/>
    <w:basedOn w:val="Normal"/>
    <w:rsid w:val="00753A51"/>
    <w:pPr>
      <w:ind w:left="454"/>
      <w:jc w:val="both"/>
    </w:pPr>
    <w:rPr>
      <w:iCs/>
    </w:rPr>
  </w:style>
  <w:style w:type="paragraph" w:styleId="paragraphe2" w:customStyle="1">
    <w:name w:val="paragraphe2"/>
    <w:basedOn w:val="Normal"/>
    <w:link w:val="paragraphe2Car"/>
    <w:rsid w:val="00753A51"/>
    <w:pPr>
      <w:ind w:left="851"/>
      <w:jc w:val="both"/>
    </w:pPr>
  </w:style>
  <w:style w:type="character" w:styleId="paragraphe2Car" w:customStyle="1">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styleId="RetraitcorpsdetexteCar" w:customStyle="1">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styleId="Retraitcorpsdetexte3Car" w:customStyle="1">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color="4F81BD" w:themeColor="accent1" w:sz="8" w:space="4"/>
      </w:pBdr>
      <w:spacing w:after="300"/>
      <w:contextualSpacing/>
      <w:jc w:val="center"/>
    </w:pPr>
    <w:rPr>
      <w:rFonts w:asciiTheme="majorHAnsi" w:hAnsiTheme="majorHAnsi" w:eastAsiaTheme="majorEastAsia" w:cstheme="majorBidi"/>
      <w:color w:val="17365D" w:themeColor="text2" w:themeShade="BF"/>
      <w:spacing w:val="5"/>
      <w:kern w:val="28"/>
      <w:sz w:val="52"/>
      <w:szCs w:val="52"/>
    </w:rPr>
  </w:style>
  <w:style w:type="character" w:styleId="TitreCar" w:customStyle="1">
    <w:name w:val="Titre Car"/>
    <w:basedOn w:val="Policepardfaut"/>
    <w:link w:val="Titre"/>
    <w:rsid w:val="000E7483"/>
    <w:rPr>
      <w:rFonts w:asciiTheme="majorHAnsi" w:hAnsiTheme="majorHAnsi" w:eastAsiaTheme="majorEastAsia" w:cstheme="majorBidi"/>
      <w:color w:val="17365D" w:themeColor="text2" w:themeShade="BF"/>
      <w:spacing w:val="5"/>
      <w:kern w:val="28"/>
      <w:sz w:val="52"/>
      <w:szCs w:val="52"/>
    </w:rPr>
  </w:style>
  <w:style w:type="paragraph" w:styleId="Informations" w:customStyle="1">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styleId="CorpsdetexteCar" w:customStyle="1">
    <w:name w:val="Corps de texte Car"/>
    <w:basedOn w:val="Policepardfaut"/>
    <w:link w:val="Corpsdetexte"/>
    <w:rsid w:val="00AA4393"/>
  </w:style>
  <w:style w:type="character" w:styleId="TitredenoteCar" w:customStyle="1">
    <w:name w:val="Titre de note Car"/>
    <w:basedOn w:val="Policepardfaut"/>
    <w:link w:val="Titredenote"/>
    <w:rsid w:val="00AA4393"/>
    <w:rPr>
      <w:rFonts w:asciiTheme="majorHAnsi" w:hAnsiTheme="majorHAnsi"/>
    </w:rPr>
  </w:style>
  <w:style w:type="paragraph" w:styleId="ListParagraph">
    <w:uiPriority w:val="34"/>
    <w:name w:val="List Paragraph"/>
    <w:basedOn w:val="Normal"/>
    <w:qFormat/>
    <w:rsid w:val="5245EBF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image" Target="/media/image3.jpg" Id="R0180530d2b7e47f9" /><Relationship Type="http://schemas.openxmlformats.org/officeDocument/2006/relationships/hyperlink" Target="https://www.figma.com/design/7sdKEtq2MkKmx2PA3Tr3sw/P_DEV_426?m=auto&amp;t=KUgD7cp2wpUVcVtm-6" TargetMode="External" Id="R8f58e5f729c64203" /><Relationship Type="http://schemas.openxmlformats.org/officeDocument/2006/relationships/hyperlink" Target="https://eduvaud-my.sharepoint.com/:b:/g/personal/py78dal_eduvaud_ch/EWCTjQESWjZFud_0Bproc4sB4UBmrlRvoFY-Cn6scQX-WA?e=JXoFIy" TargetMode="External" Id="R0806c708ae224694" /><Relationship Type="http://schemas.openxmlformats.org/officeDocument/2006/relationships/hyperlink" Target="https://whc.unesco.org/en/list/" TargetMode="External" Id="R244d12fbd95940cf" /><Relationship Type="http://schemas.openxmlformats.org/officeDocument/2006/relationships/hyperlink" Target="https://whc.unesco.org/en/interactive-map/" TargetMode="External" Id="R8aca890fc87a4f1a" /><Relationship Type="http://schemas.openxmlformats.org/officeDocument/2006/relationships/hyperlink" Target="https://github.com/eprendergast/unesco-api" TargetMode="External" Id="Rf4320a88e7004432" /><Relationship Type="http://schemas.openxmlformats.org/officeDocument/2006/relationships/hyperlink" Target="https://www.maptiler.com/" TargetMode="External" Id="R6d7df13c4a944020" /><Relationship Type="http://schemas.openxmlformats.org/officeDocument/2006/relationships/hyperlink" Target="https://maplibre.org/" TargetMode="External" Id="R92fdca036bc542ec" /><Relationship Type="http://schemas.openxmlformats.org/officeDocument/2006/relationships/hyperlink" Target="https://leafletjs.com/" TargetMode="External" Id="R771fa2da6a4f4557" /><Relationship Type="http://schemas.openxmlformats.org/officeDocument/2006/relationships/hyperlink" Target="https://leafletjs.com/examples/quick-start/" TargetMode="External" Id="Rdff9b153052b4f78" /><Relationship Type="http://schemas.openxmlformats.org/officeDocument/2006/relationships/hyperlink" Target="https://vuejs.org/" TargetMode="External" Id="R05b896fc4d244fc4" /><Relationship Type="http://schemas.openxmlformats.org/officeDocument/2006/relationships/hyperlink" Target="https://developer.mozilla.org/en-US/docs/Learn/Tools_and_testing/Client-side_JavaScript_frameworks/Vue_getting_started" TargetMode="External" Id="R00de537412504457" /><Relationship Type="http://schemas.openxmlformats.org/officeDocument/2006/relationships/hyperlink" Target="https://vuetifyjs.com/" TargetMode="External" Id="R878165431f2a4465" /><Relationship Type="http://schemas.openxmlformats.org/officeDocument/2006/relationships/hyperlink" Target="https://expressjs.com/" TargetMode="External" Id="R6ac01895cb0743d7" /><Relationship Type="http://schemas.openxmlformats.org/officeDocument/2006/relationships/hyperlink" Target="https://developer.mozilla.org/en-US/docs/Learn/Server-side/Express_Nodejs/Introduction" TargetMode="External" Id="R50fa5092b45643da" /><Relationship Type="http://schemas.openxmlformats.org/officeDocument/2006/relationships/hyperlink" Target="https://www.geeksforgeeks.org/express-js/" TargetMode="External" Id="Rbd862446a82a4db5" /><Relationship Type="http://schemas.openxmlformats.org/officeDocument/2006/relationships/hyperlink" Target="https://www.freecodecamp.org/news/introduction-to-mongoose-for-mongodb-d2a7aa593c57/" TargetMode="External" Id="R18767757a55a49de" /><Relationship Type="http://schemas.openxmlformats.org/officeDocument/2006/relationships/hyperlink" Target="https://chatgpt.com/" TargetMode="External" Id="R281067b645de440e" /><Relationship Type="http://schemas.openxmlformats.org/officeDocument/2006/relationships/hyperlink" Target="https://copilot.microsoft.com/" TargetMode="External" Id="R9d3eb0c0f935456a" /><Relationship Type="http://schemas.openxmlformats.org/officeDocument/2006/relationships/header" Target="header2.xml" Id="Rdfe53933d1cd42ae" /><Relationship Type="http://schemas.openxmlformats.org/officeDocument/2006/relationships/footer" Target="footer2.xml" Id="R7680dc8e44ea47cb" /></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41bnd\Downloads\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4" ma:contentTypeDescription="Crée un document." ma:contentTypeScope="" ma:versionID="41827e22f0a2406195029f3799eac37d">
  <xsd:schema xmlns:xsd="http://www.w3.org/2001/XMLSchema" xmlns:xs="http://www.w3.org/2001/XMLSchema" xmlns:p="http://schemas.microsoft.com/office/2006/metadata/properties" xmlns:ns2="bf2f2df3-a963-4452-b0e7-67dabc627c35" xmlns:ns3="f7d9f5a6-831d-4621-8c77-cbcaf993e406" targetNamespace="http://schemas.microsoft.com/office/2006/metadata/properties" ma:root="true" ma:fieldsID="b5448764cb5439448d1ea8eff3aff90d" ns2:_="" ns3:_="">
    <xsd:import namespace="bf2f2df3-a963-4452-b0e7-67dabc627c35"/>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81FC95-92B5-446F-AE57-E4A44C8C450C}">
  <ds:schemaRefs>
    <ds:schemaRef ds:uri="http://schemas.microsoft.com/office/2006/metadata/properties"/>
    <ds:schemaRef ds:uri="http://schemas.microsoft.com/office/infopath/2007/PartnerControls"/>
    <ds:schemaRef ds:uri="bf2f2df3-a963-4452-b0e7-67dabc627c35"/>
    <ds:schemaRef ds:uri="f7d9f5a6-831d-4621-8c77-cbcaf993e406"/>
  </ds:schemaRefs>
</ds:datastoreItem>
</file>

<file path=customXml/itemProps2.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3.xml><?xml version="1.0" encoding="utf-8"?>
<ds:datastoreItem xmlns:ds="http://schemas.openxmlformats.org/officeDocument/2006/customXml" ds:itemID="{DF8E7934-3F3A-4F32-A7D4-1B248DBE707D}">
  <ds:schemaRefs>
    <ds:schemaRef ds:uri="http://schemas.microsoft.com/sharepoint/v3/contenttype/forms"/>
  </ds:schemaRefs>
</ds:datastoreItem>
</file>

<file path=customXml/itemProps4.xml><?xml version="1.0" encoding="utf-8"?>
<ds:datastoreItem xmlns:ds="http://schemas.openxmlformats.org/officeDocument/2006/customXml" ds:itemID="{81FE595B-3A92-4484-A585-A4037F0DA5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f2df3-a963-4452-b0e7-67dabc627c35"/>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m-proj-rapport.dotx</ap:Template>
  <ap:Application>Microsoft Word for the web</ap:Application>
  <ap:DocSecurity>0</ap:DocSecurity>
  <ap:ScaleCrop>false</ap:ScaleCrop>
  <ap:Company>ETML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Rapport de projet</dc:title>
  <dc:creator>Evan Sottile</dc:creator>
  <lastModifiedBy>Diego Teixeira Nunes</lastModifiedBy>
  <revision>4</revision>
  <lastPrinted>2009-09-04T13:21:00.0000000Z</lastPrinted>
  <dcterms:created xsi:type="dcterms:W3CDTF">2025-05-19T10:34:00.0000000Z</dcterms:created>
  <dcterms:modified xsi:type="dcterms:W3CDTF">2025-05-26T12:38:19.2899787Z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ies>
</file>